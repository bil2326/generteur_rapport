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5DEC" w14:textId="77777777" w:rsidR="00DC7C2A" w:rsidRPr="00E60E76" w:rsidRDefault="00DC7C2A">
      <w:pPr>
        <w:jc w:val="left"/>
        <w:rPr>
          <w:sz w:val="18"/>
          <w:szCs w:val="18"/>
        </w:rPr>
      </w:pPr>
    </w:p>
    <w:p w14:paraId="66EFE7C5" w14:textId="77777777" w:rsidR="006339AA" w:rsidRPr="00E60E76" w:rsidRDefault="006339AA" w:rsidP="0041054E">
      <w:pPr>
        <w:rPr>
          <w:sz w:val="18"/>
          <w:szCs w:val="18"/>
        </w:rPr>
      </w:pPr>
    </w:p>
    <w:tbl>
      <w:tblPr>
        <w:tblpPr w:leftFromText="141" w:rightFromText="141" w:vertAnchor="text" w:tblpXSpec="center" w:tblpY="1"/>
        <w:tblOverlap w:val="never"/>
        <w:tblW w:w="8505" w:type="dxa"/>
        <w:jc w:val="center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3450"/>
        <w:gridCol w:w="5055"/>
      </w:tblGrid>
      <w:tr w:rsidR="000B1C81" w:rsidRPr="00E60E76" w14:paraId="72CD635A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1C9B63E2" w14:textId="77777777" w:rsidR="000B1C81" w:rsidRPr="00E60E76" w:rsidRDefault="005B731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73DB8857" wp14:editId="15234AFC">
                      <wp:simplePos x="0" y="0"/>
                      <wp:positionH relativeFrom="column">
                        <wp:posOffset>-217170</wp:posOffset>
                      </wp:positionH>
                      <wp:positionV relativeFrom="page">
                        <wp:posOffset>-198120</wp:posOffset>
                      </wp:positionV>
                      <wp:extent cx="5570220" cy="1381760"/>
                      <wp:effectExtent l="0" t="0" r="11430" b="27940"/>
                      <wp:wrapNone/>
                      <wp:docPr id="17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13817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68C6E" id="AutoShape 8" o:spid="_x0000_s1026" style="position:absolute;margin-left:-17.1pt;margin-top:-15.6pt;width:438.6pt;height:108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" filled="f">
                      <w10:wrap anchory="page"/>
                    </v:roundrect>
                  </w:pict>
                </mc:Fallback>
              </mc:AlternateContent>
            </w:r>
            <w:r w:rsidR="000B1C81" w:rsidRPr="00E60E76">
              <w:rPr>
                <w:rFonts w:ascii="Montserrat" w:hAnsi="Montserrat"/>
                <w:b/>
                <w:sz w:val="18"/>
                <w:szCs w:val="18"/>
              </w:rPr>
              <w:t>Client demandeur :</w:t>
            </w:r>
          </w:p>
        </w:tc>
        <w:sdt>
          <w:sdtPr>
            <w:rPr>
              <w:rFonts w:ascii="Montserrat" w:hAnsi="Montserrat"/>
              <w:b/>
              <w:sz w:val="18"/>
              <w:szCs w:val="18"/>
            </w:rPr>
            <w:alias w:val="Client"/>
            <w:tag w:val=""/>
            <w:id w:val="-426955537"/>
            <w:lock w:val="sdtLocked"/>
            <w:placeholder>
              <w:docPart w:val="07E0525FCDB84E73BB76AF64D9329ADB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Content>
            <w:tc>
              <w:tcPr>
                <w:tcW w:w="5055" w:type="dxa"/>
                <w:vMerge w:val="restart"/>
              </w:tcPr>
              <w:p w14:paraId="10539D7C" w14:textId="7C454C3A" w:rsidR="000B1C81" w:rsidRPr="00E60E76" w:rsidRDefault="00472672" w:rsidP="00BF4FB1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GROUPE RENAULT</w:t>
                </w:r>
              </w:p>
            </w:tc>
          </w:sdtContent>
        </w:sdt>
      </w:tr>
      <w:tr w:rsidR="000B1C81" w:rsidRPr="00E60E76" w14:paraId="0645137B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4C697492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04A9EF11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B1C81" w:rsidRPr="00E60E76" w14:paraId="44058318" w14:textId="77777777" w:rsidTr="008F3F89">
        <w:trPr>
          <w:trHeight w:hRule="exact" w:val="318"/>
          <w:jc w:val="center"/>
        </w:trPr>
        <w:tc>
          <w:tcPr>
            <w:tcW w:w="3450" w:type="dxa"/>
          </w:tcPr>
          <w:p w14:paraId="230900EB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et date de commande :</w:t>
            </w:r>
          </w:p>
        </w:tc>
        <w:sdt>
          <w:sdtPr>
            <w:rPr>
              <w:rFonts w:ascii="Montserrat" w:hAnsi="Montserrat"/>
              <w:b/>
              <w:sz w:val="18"/>
              <w:szCs w:val="20"/>
            </w:rPr>
            <w:alias w:val="Mots clés "/>
            <w:tag w:val=""/>
            <w:id w:val="731432546"/>
            <w:lock w:val="sdtLocked"/>
            <w:placeholder>
              <w:docPart w:val="AFEA3F03B057479B9E5119DD4EEF8B63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tc>
              <w:tcPr>
                <w:tcW w:w="5055" w:type="dxa"/>
                <w:vMerge w:val="restart"/>
              </w:tcPr>
              <w:p w14:paraId="2B7509CB" w14:textId="1F50886F" w:rsidR="004D0F29" w:rsidRPr="00E60E76" w:rsidRDefault="004E3195" w:rsidP="009339CC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>
                  <w:rPr>
                    <w:rFonts w:ascii="Montserrat" w:hAnsi="Montserrat"/>
                    <w:b/>
                    <w:sz w:val="18"/>
                    <w:szCs w:val="20"/>
                  </w:rPr>
                  <w:t>Cde n°4204301961 du 18/12/2024</w:t>
                </w:r>
              </w:p>
            </w:tc>
          </w:sdtContent>
        </w:sdt>
      </w:tr>
      <w:tr w:rsidR="000B1C81" w:rsidRPr="00E60E76" w14:paraId="7660CC40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2282FB19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15E7BD95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239B4" w:rsidRPr="00E60E76" w14:paraId="44CD4165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7A88AC42" w14:textId="77777777" w:rsidR="00E06206" w:rsidRPr="00E60E76" w:rsidRDefault="00E06206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du document</w:t>
            </w:r>
            <w:r w:rsidR="006D5FBB" w:rsidRPr="00E60E76">
              <w:rPr>
                <w:rFonts w:ascii="Montserrat" w:hAnsi="Montserrat"/>
                <w:b/>
                <w:sz w:val="18"/>
                <w:szCs w:val="18"/>
              </w:rPr>
              <w:t> :</w:t>
            </w:r>
          </w:p>
        </w:tc>
        <w:tc>
          <w:tcPr>
            <w:tcW w:w="5055" w:type="dxa"/>
            <w:vAlign w:val="center"/>
          </w:tcPr>
          <w:p w14:paraId="6845474D" w14:textId="381E30DE" w:rsidR="00E06206" w:rsidRPr="00E60E76" w:rsidRDefault="00000000" w:rsidP="007F4013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Référence du document"/>
                <w:tag w:val=""/>
                <w:id w:val="-665625498"/>
                <w:lock w:val="sdtLocked"/>
                <w:placeholder>
                  <w:docPart w:val="37E2D11E7B2447CEB2AD244E8E9FD91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DE / ETUDE-01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809</w:t>
                </w:r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 xml:space="preserve"> 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/ 0</w:t>
                </w:r>
                <w:r w:rsidR="00A43457">
                  <w:rPr>
                    <w:rFonts w:ascii="Montserrat" w:hAnsi="Montserrat"/>
                    <w:b/>
                    <w:sz w:val="18"/>
                    <w:szCs w:val="18"/>
                  </w:rPr>
                  <w:t>11</w:t>
                </w:r>
              </w:sdtContent>
            </w:sdt>
            <w:r w:rsidR="004A2582" w:rsidRPr="00E60E76">
              <w:rPr>
                <w:rFonts w:ascii="Montserrat" w:hAnsi="Montserrat"/>
                <w:b/>
                <w:sz w:val="18"/>
                <w:szCs w:val="18"/>
              </w:rPr>
              <w:t>-</w:t>
            </w: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Indice"/>
                <w:tag w:val=""/>
                <w:id w:val="-676421770"/>
                <w:lock w:val="sdtLocked"/>
                <w:placeholder>
                  <w:docPart w:val="EB47163AEA8A48489446CE510F639BF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A</w:t>
                </w:r>
              </w:sdtContent>
            </w:sdt>
          </w:p>
        </w:tc>
      </w:tr>
      <w:tr w:rsidR="008B61CB" w:rsidRPr="00E60E76" w14:paraId="27E47313" w14:textId="77777777" w:rsidTr="008F3F89">
        <w:trPr>
          <w:trHeight w:hRule="exact" w:val="3090"/>
          <w:jc w:val="center"/>
        </w:trPr>
        <w:tc>
          <w:tcPr>
            <w:tcW w:w="8505" w:type="dxa"/>
            <w:gridSpan w:val="2"/>
            <w:vAlign w:val="bottom"/>
          </w:tcPr>
          <w:p w14:paraId="1152932A" w14:textId="77777777" w:rsidR="00134802" w:rsidRPr="00E60E76" w:rsidRDefault="00134802" w:rsidP="002143F0">
            <w:pPr>
              <w:pStyle w:val="PdGNormal"/>
              <w:tabs>
                <w:tab w:val="left" w:pos="1729"/>
              </w:tabs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E06206" w:rsidRPr="00E60E76" w14:paraId="42D8D5B7" w14:textId="77777777" w:rsidTr="008F3F89">
        <w:trPr>
          <w:trHeight w:hRule="exact" w:val="3532"/>
          <w:jc w:val="center"/>
        </w:trPr>
        <w:tc>
          <w:tcPr>
            <w:tcW w:w="8505" w:type="dxa"/>
            <w:gridSpan w:val="2"/>
            <w:vAlign w:val="center"/>
          </w:tcPr>
          <w:sdt>
            <w:sdtPr>
              <w:rPr>
                <w:rFonts w:ascii="Montserrat" w:hAnsi="Montserrat"/>
                <w:sz w:val="28"/>
                <w:szCs w:val="28"/>
              </w:rPr>
              <w:alias w:val="INTITULE DE L'AFFAIRE"/>
              <w:tag w:val=""/>
              <w:id w:val="296652157"/>
              <w:lock w:val="sdtLocked"/>
              <w:placeholder>
                <w:docPart w:val="B6701DE7BD8E4C7BB70A2ED70B578BA9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21F57F4" w14:textId="3023C5E8" w:rsidR="000239B4" w:rsidRPr="00CE767A" w:rsidRDefault="00363419" w:rsidP="002143F0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t>{{</w:t>
                </w:r>
                <w:r w:rsidR="00121A35">
                  <w:rPr>
                    <w:rFonts w:ascii="Montserrat" w:hAnsi="Montserrat"/>
                    <w:sz w:val="28"/>
                    <w:szCs w:val="28"/>
                  </w:rPr>
                  <w:t>SITE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t>}}</w:t>
                </w:r>
              </w:p>
            </w:sdtContent>
          </w:sdt>
          <w:p w14:paraId="077DDA06" w14:textId="77777777" w:rsidR="00E06206" w:rsidRPr="00CE767A" w:rsidRDefault="00A3117F" w:rsidP="002143F0">
            <w:pPr>
              <w:pStyle w:val="PdgTitreDocument"/>
              <w:rPr>
                <w:rFonts w:ascii="Montserrat" w:hAnsi="Montserrat" w:cs="Arial"/>
                <w:sz w:val="20"/>
                <w:szCs w:val="20"/>
              </w:rPr>
            </w:pPr>
            <w:r w:rsidRPr="00CE767A">
              <w:rPr>
                <w:rFonts w:ascii="Montserrat" w:hAnsi="Montserrat" w:cs="Arial"/>
                <w:noProof/>
                <w:sz w:val="20"/>
                <w:szCs w:val="20"/>
              </w:rPr>
              <w:drawing>
                <wp:inline distT="0" distB="0" distL="0" distR="0" wp14:anchorId="35402531" wp14:editId="78DFA21D">
                  <wp:extent cx="5041900" cy="92075"/>
                  <wp:effectExtent l="0" t="0" r="6350" b="3175"/>
                  <wp:docPr id="8" name="Image 1" descr="C:\Users\emzivat.CTICM_ST_REMY\Documents\IDENTITE VISUELLE CTICM\Barettes ligne dro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emzivat.CTICM_ST_REMY\Documents\IDENTITE VISUELLE CTICM\Barettes ligne dro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041900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1DC5F" w14:textId="77777777" w:rsidR="00E60323" w:rsidRPr="00CE767A" w:rsidRDefault="00E60323" w:rsidP="002143F0">
            <w:pPr>
              <w:pStyle w:val="PdgTitreDocument"/>
              <w:rPr>
                <w:rFonts w:ascii="Montserrat" w:hAnsi="Montserrat"/>
                <w:sz w:val="20"/>
                <w:szCs w:val="20"/>
              </w:rPr>
            </w:pPr>
          </w:p>
          <w:sdt>
            <w:sdtPr>
              <w:rPr>
                <w:rFonts w:ascii="Montserrat" w:hAnsi="Montserrat"/>
                <w:sz w:val="28"/>
                <w:szCs w:val="28"/>
              </w:rPr>
              <w:alias w:val="INTITULE DU DOCUMENT"/>
              <w:tag w:val=""/>
              <w:id w:val="1567690798"/>
              <w:lock w:val="sdtLocked"/>
              <w:placeholder>
                <w:docPart w:val="8A9672B7D76440C9BCE97058C3010A8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680FD7DB" w14:textId="08B03A02" w:rsidR="00E06206" w:rsidRPr="00CE767A" w:rsidRDefault="00363419" w:rsidP="007F4013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{{zone}}</w:t>
                </w:r>
                <w:r w:rsidR="00CF4EBF" w:rsidRPr="00473D09">
                  <w:rPr>
                    <w:rFonts w:ascii="Montserrat" w:hAnsi="Montserrat"/>
                    <w:caps w:val="0"/>
                    <w:sz w:val="28"/>
                    <w:szCs w:val="28"/>
                  </w:rPr>
                  <w:t xml:space="preserve"> – </w:t>
                </w: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{{sujet}}</w:t>
                </w:r>
              </w:p>
            </w:sdtContent>
          </w:sdt>
        </w:tc>
      </w:tr>
    </w:tbl>
    <w:p w14:paraId="138B995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D853EA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BC11CB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A76FA7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72546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A1C083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7342C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10D5934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C7ED8B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94BBAFE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51813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6D6AD69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4C7893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B2028" wp14:editId="60ED6E7A">
                <wp:simplePos x="0" y="0"/>
                <wp:positionH relativeFrom="rightMargin">
                  <wp:align>left</wp:align>
                </wp:positionH>
                <wp:positionV relativeFrom="paragraph">
                  <wp:posOffset>41408</wp:posOffset>
                </wp:positionV>
                <wp:extent cx="342900" cy="4229100"/>
                <wp:effectExtent l="0" t="0" r="0" b="0"/>
                <wp:wrapNone/>
                <wp:docPr id="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61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</w:tblGrid>
                            <w:tr w:rsidR="002C6C2D" w14:paraId="4C4F2E78" w14:textId="77777777">
                              <w:trPr>
                                <w:cantSplit/>
                                <w:trHeight w:val="12474"/>
                              </w:trPr>
                              <w:tc>
                                <w:tcPr>
                                  <w:tcW w:w="610" w:type="dxa"/>
                                  <w:textDirection w:val="btLr"/>
                                </w:tcPr>
                                <w:p w14:paraId="2DA47582" w14:textId="77777777" w:rsidR="002C6C2D" w:rsidRDefault="002C6C2D">
                                  <w:pPr>
                                    <w:spacing w:before="16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Membre du Comité de Coordination des Centres de Recherche en mécanique / Siret : 775 728 785 00046 Code Naf : 7219 Z</w:t>
                                  </w:r>
                                </w:p>
                                <w:p w14:paraId="193CCB47" w14:textId="77777777" w:rsidR="002C6C2D" w:rsidRDefault="002C6C2D">
                                  <w:pPr>
                                    <w:spacing w:before="8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B69CF8" w14:textId="77777777" w:rsidR="002C6C2D" w:rsidRDefault="002C6C2D" w:rsidP="00060FEF">
                            <w:pPr>
                              <w:jc w:val="right"/>
                              <w:rPr>
                                <w:rFonts w:cstheme="minorBidi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5B20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.25pt;width:27pt;height:33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" filled="f" stroked="f">
                <v:textbox inset="0,0,0,0">
                  <w:txbxContent>
                    <w:tbl>
                      <w:tblPr>
                        <w:tblW w:w="61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</w:tblGrid>
                      <w:tr w:rsidR="002C6C2D" w14:paraId="4C4F2E78" w14:textId="77777777">
                        <w:trPr>
                          <w:cantSplit/>
                          <w:trHeight w:val="12474"/>
                        </w:trPr>
                        <w:tc>
                          <w:tcPr>
                            <w:tcW w:w="610" w:type="dxa"/>
                            <w:textDirection w:val="btLr"/>
                          </w:tcPr>
                          <w:p w14:paraId="2DA47582" w14:textId="77777777" w:rsidR="002C6C2D" w:rsidRDefault="002C6C2D">
                            <w:pPr>
                              <w:spacing w:before="16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Membre du Comité de Coordination des Centres de Recherche en mécanique / Siret : 775 728 785 00046 Code Naf : 7219 Z</w:t>
                            </w:r>
                          </w:p>
                          <w:p w14:paraId="193CCB47" w14:textId="77777777" w:rsidR="002C6C2D" w:rsidRDefault="002C6C2D">
                            <w:pPr>
                              <w:spacing w:before="8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14:paraId="14B69CF8" w14:textId="77777777" w:rsidR="002C6C2D" w:rsidRDefault="002C6C2D" w:rsidP="00060FEF">
                      <w:pPr>
                        <w:jc w:val="right"/>
                        <w:rPr>
                          <w:rFonts w:cstheme="minorBidi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9DF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1A38277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8D0ED9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236A173" w14:textId="77777777" w:rsidR="0082568D" w:rsidRPr="00E60E76" w:rsidRDefault="0082568D" w:rsidP="005545CF">
      <w:pPr>
        <w:pStyle w:val="PdGNormal"/>
        <w:rPr>
          <w:rFonts w:ascii="Montserrat" w:hAnsi="Montserrat"/>
          <w:sz w:val="18"/>
          <w:szCs w:val="18"/>
        </w:rPr>
      </w:pPr>
    </w:p>
    <w:p w14:paraId="14DCA77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10A51D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9B4E8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620A12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CD254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BF2CB2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C68B4D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7ED965C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0AE188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EE88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6E9BC46" w14:textId="77777777" w:rsidR="0088425C" w:rsidRPr="00E60E76" w:rsidRDefault="0088425C" w:rsidP="005545CF">
      <w:pPr>
        <w:pStyle w:val="PdGNormal"/>
        <w:rPr>
          <w:rFonts w:ascii="Montserrat" w:hAnsi="Montserrat"/>
          <w:sz w:val="18"/>
          <w:szCs w:val="18"/>
        </w:rPr>
      </w:pPr>
    </w:p>
    <w:p w14:paraId="6FE89DAF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F6395F" w14:textId="20CB9DA0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tab/>
      </w:r>
    </w:p>
    <w:p w14:paraId="0603DE3D" w14:textId="77777777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  <w:sectPr w:rsidR="00565015" w:rsidRPr="00E60E76" w:rsidSect="007D5C8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4395" w:right="851" w:bottom="851" w:left="851" w:header="709" w:footer="595" w:gutter="0"/>
          <w:pgNumType w:fmt="lowerRoman" w:start="1"/>
          <w:cols w:space="708"/>
          <w:titlePg/>
          <w:docGrid w:linePitch="360"/>
        </w:sectPr>
      </w:pPr>
      <w:r w:rsidRPr="00E60E76">
        <w:rPr>
          <w:rFonts w:ascii="Montserrat" w:hAnsi="Montserrat"/>
          <w:sz w:val="18"/>
          <w:szCs w:val="18"/>
        </w:rPr>
        <w:tab/>
      </w:r>
    </w:p>
    <w:p w14:paraId="5D716CC7" w14:textId="77777777" w:rsidR="0078349F" w:rsidRPr="00E60E76" w:rsidRDefault="0078349F" w:rsidP="005545CF">
      <w:pPr>
        <w:pStyle w:val="PdGNormal"/>
        <w:rPr>
          <w:rFonts w:ascii="Montserrat" w:hAnsi="Montserrat"/>
          <w:sz w:val="18"/>
          <w:szCs w:val="18"/>
        </w:rPr>
      </w:pPr>
    </w:p>
    <w:p w14:paraId="6366E4FC" w14:textId="77777777" w:rsidR="00A35591" w:rsidRPr="00E60E76" w:rsidRDefault="00A35591" w:rsidP="005545CF">
      <w:pPr>
        <w:pStyle w:val="PdGNormal"/>
        <w:rPr>
          <w:rFonts w:ascii="Montserrat" w:hAnsi="Montserrat"/>
          <w:sz w:val="18"/>
          <w:szCs w:val="18"/>
        </w:rPr>
      </w:pPr>
    </w:p>
    <w:tbl>
      <w:tblPr>
        <w:tblW w:w="4871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1270"/>
        <w:gridCol w:w="1644"/>
        <w:gridCol w:w="1363"/>
        <w:gridCol w:w="5654"/>
      </w:tblGrid>
      <w:tr w:rsidR="00706052" w:rsidRPr="00E60E76" w14:paraId="6CB5444D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7D6B777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Révision</w:t>
            </w:r>
          </w:p>
        </w:tc>
        <w:tc>
          <w:tcPr>
            <w:tcW w:w="1644" w:type="dxa"/>
            <w:shd w:val="clear" w:color="auto" w:fill="F3F3F3"/>
            <w:vAlign w:val="center"/>
          </w:tcPr>
          <w:p w14:paraId="1ED28A2A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Date</w:t>
            </w:r>
          </w:p>
        </w:tc>
        <w:tc>
          <w:tcPr>
            <w:tcW w:w="1363" w:type="dxa"/>
            <w:shd w:val="clear" w:color="auto" w:fill="F3F3F3"/>
            <w:vAlign w:val="center"/>
          </w:tcPr>
          <w:p w14:paraId="0E0B2B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Auteur</w:t>
            </w:r>
          </w:p>
        </w:tc>
        <w:tc>
          <w:tcPr>
            <w:tcW w:w="5654" w:type="dxa"/>
            <w:shd w:val="clear" w:color="auto" w:fill="F3F3F3"/>
            <w:vAlign w:val="center"/>
          </w:tcPr>
          <w:p w14:paraId="5D9D0A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Objet</w:t>
            </w:r>
          </w:p>
        </w:tc>
      </w:tr>
      <w:tr w:rsidR="00706052" w:rsidRPr="00E60E76" w14:paraId="50BE8588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10A1D49" w14:textId="77777777" w:rsidR="00706052" w:rsidRPr="00E60E76" w:rsidRDefault="00B26722" w:rsidP="00092DE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A</w:t>
            </w:r>
          </w:p>
        </w:tc>
        <w:tc>
          <w:tcPr>
            <w:tcW w:w="1644" w:type="dxa"/>
            <w:vAlign w:val="center"/>
          </w:tcPr>
          <w:p w14:paraId="7C122ECA" w14:textId="7FF00C3C" w:rsidR="00706052" w:rsidRPr="00E60E76" w:rsidRDefault="00363419" w:rsidP="0090066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{{</w:t>
            </w:r>
            <w:proofErr w:type="spellStart"/>
            <w:r>
              <w:rPr>
                <w:rFonts w:ascii="Montserrat" w:hAnsi="Montserrat"/>
                <w:sz w:val="18"/>
                <w:szCs w:val="18"/>
              </w:rPr>
              <w:t>date_now</w:t>
            </w:r>
            <w:proofErr w:type="spellEnd"/>
            <w:r>
              <w:rPr>
                <w:rFonts w:ascii="Montserrat" w:hAnsi="Montserrat"/>
                <w:sz w:val="18"/>
                <w:szCs w:val="18"/>
              </w:rPr>
              <w:t>}}</w:t>
            </w:r>
          </w:p>
        </w:tc>
        <w:tc>
          <w:tcPr>
            <w:tcW w:w="1363" w:type="dxa"/>
            <w:vAlign w:val="center"/>
          </w:tcPr>
          <w:p w14:paraId="609A0134" w14:textId="4A39182B" w:rsidR="00706052" w:rsidRPr="00E60E76" w:rsidRDefault="00CE767A" w:rsidP="000277CF">
            <w:pPr>
              <w:pStyle w:val="PdGNormal"/>
              <w:ind w:left="-170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BiM</w:t>
            </w:r>
          </w:p>
        </w:tc>
        <w:tc>
          <w:tcPr>
            <w:tcW w:w="5654" w:type="dxa"/>
            <w:vAlign w:val="center"/>
          </w:tcPr>
          <w:p w14:paraId="0F2D1D02" w14:textId="77777777" w:rsidR="00706052" w:rsidRPr="00E60E76" w:rsidRDefault="006060DB" w:rsidP="00AA25E9">
            <w:pPr>
              <w:pStyle w:val="PdGNormal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Émission</w:t>
            </w:r>
            <w:r w:rsidR="00680FFE" w:rsidRPr="00E60E76">
              <w:rPr>
                <w:rFonts w:ascii="Montserrat" w:hAnsi="Montserrat"/>
                <w:sz w:val="18"/>
                <w:szCs w:val="18"/>
              </w:rPr>
              <w:t xml:space="preserve"> Originale</w:t>
            </w:r>
          </w:p>
        </w:tc>
      </w:tr>
      <w:tr w:rsidR="00F460C9" w:rsidRPr="00E60E76" w14:paraId="24485BBB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81587E6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2D0B6610" w14:textId="77777777" w:rsidR="00F460C9" w:rsidRPr="00E60E76" w:rsidRDefault="00F460C9" w:rsidP="00F460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29572FA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10CD0513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7911E3DC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6F3E6C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55E86170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4EEEF209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3FC80FC6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5C751481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E5F735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6ED7E921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6C1776B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5B335C9F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3A13FAF0" w14:textId="77777777" w:rsidTr="005C5D7E">
        <w:trPr>
          <w:trHeight w:val="51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A0836A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3839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BDD3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1F655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</w:tbl>
    <w:p w14:paraId="2B8E9DC8" w14:textId="77777777" w:rsidR="009C4C92" w:rsidRPr="00E60E76" w:rsidRDefault="009C4C92" w:rsidP="00461299">
      <w:pPr>
        <w:pStyle w:val="PdGNormal"/>
        <w:rPr>
          <w:rFonts w:ascii="Montserrat" w:hAnsi="Montserrat"/>
          <w:sz w:val="18"/>
          <w:szCs w:val="18"/>
        </w:rPr>
      </w:pPr>
    </w:p>
    <w:p w14:paraId="1947DE4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7526C40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6B3AF48A" w14:textId="77777777" w:rsidR="009C4C92" w:rsidRPr="00E60E76" w:rsidRDefault="009C4C92" w:rsidP="00F16B69">
      <w:pPr>
        <w:pStyle w:val="xl100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br w:type="page"/>
      </w:r>
    </w:p>
    <w:p w14:paraId="0DBC01C7" w14:textId="77777777" w:rsidR="006037FB" w:rsidRPr="006037FB" w:rsidRDefault="006037FB" w:rsidP="006037FB">
      <w:pPr>
        <w:contextualSpacing w:val="0"/>
        <w:jc w:val="center"/>
        <w:rPr>
          <w:rFonts w:cs="Times New Roman"/>
        </w:rPr>
      </w:pPr>
      <w:r w:rsidRPr="006037FB">
        <w:rPr>
          <w:rFonts w:cs="Times New Roman"/>
        </w:rPr>
        <w:lastRenderedPageBreak/>
        <w:t>Suivi des modifications</w:t>
      </w:r>
    </w:p>
    <w:tbl>
      <w:tblPr>
        <w:tblW w:w="4862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84"/>
        <w:gridCol w:w="289"/>
        <w:gridCol w:w="289"/>
        <w:gridCol w:w="288"/>
        <w:gridCol w:w="288"/>
        <w:gridCol w:w="286"/>
        <w:gridCol w:w="282"/>
        <w:gridCol w:w="173"/>
        <w:gridCol w:w="583"/>
        <w:gridCol w:w="288"/>
        <w:gridCol w:w="288"/>
        <w:gridCol w:w="288"/>
        <w:gridCol w:w="289"/>
        <w:gridCol w:w="287"/>
        <w:gridCol w:w="282"/>
        <w:gridCol w:w="173"/>
        <w:gridCol w:w="583"/>
        <w:gridCol w:w="288"/>
        <w:gridCol w:w="288"/>
        <w:gridCol w:w="288"/>
        <w:gridCol w:w="289"/>
        <w:gridCol w:w="287"/>
        <w:gridCol w:w="284"/>
        <w:gridCol w:w="173"/>
        <w:gridCol w:w="586"/>
        <w:gridCol w:w="288"/>
        <w:gridCol w:w="288"/>
        <w:gridCol w:w="288"/>
        <w:gridCol w:w="289"/>
        <w:gridCol w:w="287"/>
        <w:gridCol w:w="282"/>
        <w:gridCol w:w="162"/>
      </w:tblGrid>
      <w:tr w:rsidR="006037FB" w:rsidRPr="006037FB" w14:paraId="54CD88B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CE47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DF68E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BC8E0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A1D19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F34A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71126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C28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0A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F15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13B9B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D1AA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7C38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8BBB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AE9E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0DEC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A54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4A8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4B30A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974E9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1AEC65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FC60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02BD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523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35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1D0B4" w14:textId="77777777" w:rsidR="006037FB" w:rsidRPr="006037FB" w:rsidRDefault="006037FB" w:rsidP="006037FB">
            <w:pPr>
              <w:jc w:val="left"/>
              <w:rPr>
                <w:b/>
                <w:sz w:val="19"/>
                <w:szCs w:val="19"/>
                <w:lang w:eastAsia="en-US"/>
              </w:rPr>
            </w:pPr>
            <w:r w:rsidRPr="006037FB">
              <w:rPr>
                <w:b/>
                <w:sz w:val="19"/>
                <w:szCs w:val="19"/>
                <w:lang w:eastAsia="en-US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AC074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3B02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0544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DB1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71DE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4BD4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ECC3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84684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C029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3B84EC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5804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4D407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65421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top w:val="single" w:sz="6" w:space="0" w:color="auto"/>
            </w:tcBorders>
            <w:vAlign w:val="center"/>
          </w:tcPr>
          <w:p w14:paraId="338686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AF210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5DBA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CE77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74DAAD96" w14:textId="6F1D35C9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044237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4D56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60FE5F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19914B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5F9A0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988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9F97D5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234998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97F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E814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115D7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493FB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C1361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8FD7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2A2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4B6E01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64964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89F9D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E716A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60039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53578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60CC2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DC58C7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064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2CEED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7D4A80C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3F8F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6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D2A8E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4BB6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6D6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5400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2AE3B97" w14:textId="4EA54AA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30E8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E6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9F01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0D38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3A92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0E52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7EF7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F71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55C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CB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75864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B95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E400F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A9F9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E76D2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53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FD02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5D2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B21D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3165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212F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21CD1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A5DD47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AAE2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CC92BE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5CA5FC1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490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DC64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F9B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A971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7C73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77AA3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53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5C970B2" w14:textId="362D61B3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F534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E848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22500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864E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7C26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4D5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CE26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4A88B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F1A1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BD96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39AC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A62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922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C9B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A37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1AFE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F4C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C816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0E35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73352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6F25A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78E10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42AAFD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C83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01D4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3B011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4937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DC24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35FA5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7664B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6B7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2B2F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54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1BC02B9A" w14:textId="0609EDF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557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D3B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08C8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03D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767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2B28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D5E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001F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9CE0E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0AFA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4386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28122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F073B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8782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95228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459C3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B74D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17B8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FC66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0444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C1A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07328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27124D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9F2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6D28997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75F5378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600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3CE3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DF543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538A3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EC78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CBE72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55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636FF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6EEB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4FD2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52D9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96607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36E4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E3BD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C9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B1D20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6BA7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FE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2749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43AF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B44A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3AE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A2592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4404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5EB4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40CA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963B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278B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49C3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E9E13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18B53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E1D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31EDCE5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0B115B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3E3FE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B1F6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25ACB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473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EB9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7C82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96D0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95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2CC3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14C2E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AED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97C21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118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4A92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F58E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A9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74AB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E244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5F48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A636C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354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22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85E7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305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FEF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39C8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910C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A61D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C8595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FBD7A4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EC47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F89BC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0DE74D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6F6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325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26A97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E4A8D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117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44AAB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57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F55D0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E8DE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9A2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3353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51BE5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52CB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5A229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DED21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6D7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322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59BD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9D560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9D40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A885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0DB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82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B9C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4481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1DB3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8C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7A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C2DF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33ED34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0991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132BC0E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652573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5A87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164B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4D19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CFFF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266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6B68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A119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65D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DB5C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71F5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3D9B5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22F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CD0E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570B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B16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191F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3058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BFD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200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DFC47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568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3FA8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3A7C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C58E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E9C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9969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37063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999D1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FB642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AF37F8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3D6A0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6B1A1B0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38B14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AFF7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AF78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CB468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00D41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86F8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02D9E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86F98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3603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3DAB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BDB56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9ADE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5514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EE55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C5198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6404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1ED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C830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EDFC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9EC6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D1D8C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A35C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14BA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3A7C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D468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C81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175C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D462C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81948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F12A6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9620A9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70A2B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E1FB25B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10A1F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63A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9D88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78659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3079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B4BD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EA54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8A6CB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EB8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B2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3AC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C660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E7EF3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0E6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E3A68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A7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52CD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358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4B07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760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99F5C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9B90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F606C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6FD0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9013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246E2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709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E820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B4E4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A830B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7D6589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3E07F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3C49440" w14:textId="6F64555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07784F5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8797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5FC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4AE4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1A5A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1378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049D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1D0C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9D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05AE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97DE6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0549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D1BD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8597F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6E1A2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EF3B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D2AF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A86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904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E106C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0CE64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F62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72D31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CC6E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C61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0FB0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0455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609A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A2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24FBA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91625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5121B9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2B904D6" w14:textId="772B53EE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4EFB5A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B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20D1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1AF2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E5B7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C80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9B62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2255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73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F1F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81C5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F7DED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1DBF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A09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5CEF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57A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0C2D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2E91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91FB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6489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AFEE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8E0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7ACA3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ACE0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C4D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0EA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32E2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27D0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7D02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BE15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EE315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7386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4BB2D6A" w14:textId="543FC39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CA3A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668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5C98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D4FE3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CC8A9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24F8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6D7AB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091B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9706A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C291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153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9F91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56C6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150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0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8B44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DBCB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21D6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03017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FF1C4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FC62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6802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38D8D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9E467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555C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D693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D6D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58BC4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DFFE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21E8D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F3AD3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E770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DDAA525" w14:textId="2D3ED0D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FE3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D421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0D4A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0F99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30F1F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48F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7306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CC073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E25FF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29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E6DFB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C5601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32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73B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3F7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9152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2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F360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CA25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FE5A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0DEA9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19D1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9046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FFFE6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412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5BE6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59A4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F634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512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CBC93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C27038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489C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4B24B11" w14:textId="5DDDC9C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F692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5C7C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157C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47E2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4FF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88D8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63F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7E8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CC2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E7B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A72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6683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D7A0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3CE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603AB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B92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9363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A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C108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6837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332E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7B7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5C37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C391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BFD1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CE81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5DDE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A2D4C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EA59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79866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4812A0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BE21A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C1E3A45" w14:textId="2092A7B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AE3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5286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1F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7E6F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2910C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9A89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8CB5D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2A2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AFFA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16F5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5C94A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62F26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9EA5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430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2FC8E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B3A85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2831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F126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56CB3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62AEB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79E53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EFC7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C69C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718A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C8BA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B16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05F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9863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12EE2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AC56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9A176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35320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5CCB27F" w14:textId="6908D22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E89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D687A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3C8F7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57FB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557D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C92A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63B2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D6D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45F7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3E2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0AC1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7BD83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65C6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6F9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D604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71A1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4C8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2EB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76F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8104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4857E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55A3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76AD4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E231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79936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43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D70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7976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4B248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68AD1A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0AA5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8006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A81BA23" w14:textId="127378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CEB71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51F1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9C2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A62DB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81F0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E31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4415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F328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6E79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36A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D7E6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A7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9D65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3AD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D66EE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6887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260A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6B44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1F81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ABA6A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C9092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60D5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FAD0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0CEB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A5FB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AF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CB3BC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64AC7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D2C1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D783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A0CB47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8AB44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73203B2" w14:textId="72D2D43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4C49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51E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003B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DE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5A19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837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F8C92C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E72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5241B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379B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4DEC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FA3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A73F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27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1886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FBC4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3ACC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45C1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0DEE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374C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345D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A921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6EBF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BA6B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636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66F3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AADA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8A2C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E6F2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E45E9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AC0BF0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73561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7BAF15F" w14:textId="1D24DF6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CA9F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D5F8B9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7A65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9FB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947F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EABB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36F47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24E57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069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62DB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D0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8025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2487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E0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4CAD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E07A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CF68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EB1B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9295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DD9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7FE2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BC3C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61792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2710B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D435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EDC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F6F9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DDCA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7B4B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76770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73C14F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C481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8160261" w14:textId="2A9A877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6618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ABE623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CAAC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4B60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AF40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46D6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A0157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6440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134E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BFE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6AA2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E47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6299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B004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9F23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2F2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4DA2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6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10EA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0DFE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2EFA1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0C6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D5B5B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DAA08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13EA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C6F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DBA8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CC9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E4EA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11718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621675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FD1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74B77BA" w14:textId="054CE54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D0D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23386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CA4C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4D30C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FA565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41B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D269C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530E3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9417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5031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582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CCB20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F4B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621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826BA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67EA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95BF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ED19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E53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AC8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3DF2B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5E4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6C42D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C4D1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5FA2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EE1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EBF36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9E4C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C460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AFDF9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4CB691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74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3C36437" w14:textId="7203F1C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9E863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2343D70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9E28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A8B40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3A20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E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AAC8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BE683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47A2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C47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8404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2B383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BC53F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32D0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75A8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5BDB8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4D41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CBF7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BF15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1EC3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4E3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F45F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FF5C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8E8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8CAF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22E8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F4E6F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1CB7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BD23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0AD6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4360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C590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5400CB5" w14:textId="1C60946D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42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BDCD4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E1C6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D7D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32E14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C2D4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65574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D2DA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1FA1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8138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6C04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E75E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111C5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04A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B9ACA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2197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CB52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E27C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57B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A36F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E90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FB2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D9CE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396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04E9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6EAD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0CD1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C391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B8C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4A023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2240D5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E959D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028FB9A" w14:textId="402AE7C0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4923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3D0B1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47E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83B4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A5E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41388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24C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CCE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6698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E51D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99F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7718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F6C9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D9FBD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40700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16BC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53B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8B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C78D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874F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04A0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A0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E308F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DDBD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454C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328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B57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784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3EE9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F4FC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E5BEC5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1F7A3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EA1A7F7" w14:textId="4909758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B589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175F88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CB99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D249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469E4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7649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F73F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4602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CDCE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6531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1EDD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21B0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8AB0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B444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3FE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F3BEE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4255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C49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239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8E0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C2E5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F916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62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08B5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36F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BCD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EB63C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4166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0141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BCF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08AF7A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8701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F8102" w14:textId="0AEED8D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14D0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3859B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1B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7C6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409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F7A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5BF0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F6F7F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3814E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B662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DC92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DE06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51E20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CA126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319B0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14C3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AAE6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4E2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7333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8A85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2D39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FA55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A7008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CD0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945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12AA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34C3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5376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BC6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8DA1F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5408F7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C0F6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6F873D6" w14:textId="08029D2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084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1737ED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6D50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5E0B4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7E06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B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5FEA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B116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BD55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BF8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ADA95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ADC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0BE7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B93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401C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891E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DCD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B264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C292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827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6372C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C08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BE40F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6CED8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42B3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F5B3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062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847A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5B03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B4FC5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545626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CD5CC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96D9C02" w14:textId="6753DF9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06BE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6C3992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D6A9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2359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3C3F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6913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1A7EE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845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17B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CAB1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139C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558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40060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8F0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C60F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056E7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01E6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F99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0C0C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432E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C5D4D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7530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C813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623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B21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858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8185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DF299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048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7A922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F3DD04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C85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3E9EF36" w14:textId="17B4CE4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8AC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6BC4C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DE50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BC89B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A122E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9E5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97C9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0F27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6103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2B6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8267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BD844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2C646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8846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0639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D40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6223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F1D6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7CD6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8063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E7F9E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F76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8CF0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2F7FA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FD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D77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D77D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D14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07D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4BC7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39264A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6D145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0B1CC2E" w14:textId="0E5AB6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2EF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5DEEC0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1146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5B9FA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ACFCC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E5F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2D8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6945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688D1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7C8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05D2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1536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86381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7210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F6A6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5874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7D40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1807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DC62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8BD65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4E54A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75EA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213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C8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C519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6ABE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60EC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0605D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FCEC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1A28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574472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2BC2F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23E454D4" w14:textId="4908559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9971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4972EF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F0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40616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8A9E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003F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38A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C3413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EC7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FA4F4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43D5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36EA9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76ADB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689C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5929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8AD8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8F9C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8041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6300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AED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515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663FD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F2A7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18F1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EEA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C190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DC80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0950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679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EF394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57ACAA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D9B8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39AD9B6" w14:textId="5FC8556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9F1B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70EDAA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AA3D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615D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0599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E1D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B9168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2B3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BA05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6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A67AB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6247A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85F6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5B36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488BB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2523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CFE9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84CF4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58F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BEE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C295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3A6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0BF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5424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0D3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7378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DC58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3D1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F5E2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F8B66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0BDE2B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BE9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683E9A" w14:textId="23811834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368C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CA8C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72D5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86CA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1960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A292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BE0DA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35AA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C9C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39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9D6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45A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9D7EE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E5A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6E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2F64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8DDC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5F09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FCD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E1B1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C6105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1939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D110F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83DC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ACD4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672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CB649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3579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8D41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064CD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B36E3C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B04D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9930267" w14:textId="2A8A36D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D00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531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C7EB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EAD01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323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B9ED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E8CA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AE7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1C58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8E0B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5F96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1C41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D105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4BF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C054B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57EB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A0C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D67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FF2F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D727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105AD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D27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9BA73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86A46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289A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AD92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EC09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3B8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185C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AB5DB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46D53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3CD799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CBECBC8" w14:textId="1365C50C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E9C9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7A90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3B83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2DC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0281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D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8A1E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B6F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189A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E622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5BCA3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0DA47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EE96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16BF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D036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B8AA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8185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E036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A7A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DE868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00B0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88F4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F91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524E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8A8D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84E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B6F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57B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21948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3A77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34EA9D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37C7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3DE7E5A" w14:textId="42451E06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A1FB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483D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78C1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F9539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AD9EC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08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ACD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9DE08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8C2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1AF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D22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F195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5065A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78A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114D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3E12E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D3C6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8500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483F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6E18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BB0A6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DE14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7FB7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4D6B7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F8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D5C0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D53B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A1E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EE76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414708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17FC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D57B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7E965DC" w14:textId="709D9CA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5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BC95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09F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A295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3F0F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F3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1B8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4CB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B7F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98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1B60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52FB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0750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D97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D444A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F5A25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61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80F2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EE06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6ACF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E9802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F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D4AAA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A28F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772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352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F2C1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6E2F9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8903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4E90D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716663E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DC7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DE063A4" w14:textId="698F8FA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5B82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ABB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238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B725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16D9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A667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E9C7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A19A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A92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0732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C1774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D12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485C5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DA7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1D823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19ED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A8A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B4E2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B5708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4FAB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4C72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D3E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234A4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E656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94F1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F894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36D4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22670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9E1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40FC2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8CDE21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5D3EF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144D5BB" w14:textId="4386E3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8C83E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138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5B2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CF1C9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79D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97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71B6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8453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95A3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9B8F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CD5F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E37A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9DD6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2DF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0DA5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86C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CCA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0C3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80E3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9A5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251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142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FFAB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744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6F8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4056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558E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43A9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7E6F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81DB7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FCBA7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674F1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F5305BE" w14:textId="28D4183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F102D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B536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E60E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8B6A1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5DB6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2DB1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F96D1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D9CE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D261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03B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1CB5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46F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2A0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DDCB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D69E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DD8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8A5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46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E9E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9100B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788B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F7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5D8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0068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632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2E94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F94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F0A8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10AF5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74C6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E7685F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8B10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A03BB3D" w14:textId="6BB21C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2DF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AFC2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BA5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B12D7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E9AE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DF8C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864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B44E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4300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839E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7209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CD8F5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A5B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31C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B8D9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95B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8834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49C4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FEC4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D796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9B81A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D616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E1D8F2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F094D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606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A137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CDA27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1EC5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819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65CD0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AD0F87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FD3B9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E36C1D" w14:textId="2AFDF888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B77C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2312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9332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EF708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18D6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FBBA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37CB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4968F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F9A9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F40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F2E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5E19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0EFE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237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A40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1A25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3B29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B177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47B3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AFF0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B98E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F8EA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5028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3DB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1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57EB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EE2C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2193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A3067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09451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86849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396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AE616E8" w14:textId="6C3452F1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809C0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20A4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5A43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5D7EB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77F0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51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2F84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EFFE20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98F7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4DB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FD8B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0EC05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98A23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7B21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D0EF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77D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BE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14E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CFD2F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0FD4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5D4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1E8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FF3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27C4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2BC8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1BF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C4C8E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FFE40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7F0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01076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CF0445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9869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10E376C" w14:textId="2E5EEA1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711E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98B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EDC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3A4F8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CBA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BF3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CD6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3BD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C79F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D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618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BC63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507D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E81A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55825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50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B5AFDF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CE53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5B0D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A33A4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A3239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C341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B4918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40E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0A4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2922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238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752C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0F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34E2D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10D6E9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A10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DDD8ABD" w14:textId="0A46C4E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7207E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9483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98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A806F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3303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2690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89A4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173DB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77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589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7783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EF6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CA3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F9A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CBFCC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AE4F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6DF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2469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F119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F5B5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BAD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D0B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9E02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D60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528B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C4CE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7B0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6BEF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DB4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13360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EC300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59210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53DE08" w14:textId="57FD92C2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79BB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15AC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7B79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FEAD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F841E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9F7C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6B26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A970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48F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9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BF4D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E1F2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B800D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966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DE4E3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96A81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F99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B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4381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C24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1011C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3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F976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335C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8254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DFA5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E3E3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8B01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CE34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CAB77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4F1A0B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FB95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8AD91F1" w14:textId="35F41470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C489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CFF0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5B4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4A8D8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771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A58A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B87E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6E1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87A9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CA5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8BBE9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ED9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3E1BB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EE3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F80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AEF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8B4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58EE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CCDF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9F37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01C7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F801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5A6D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0206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F653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F45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A4D4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1D36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57712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0813F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E3375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FBE7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5299161" w14:textId="6FC0DF1B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6BADC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B0B9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F2F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140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035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E93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0F0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3D49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44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F20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BE75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5E0FA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FA81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3EFF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E8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F5B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D71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D4E5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2E5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BDF6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9CB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6BBD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4F476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17332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71C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9AF2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4603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605A5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19CD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E4C19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79E93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EBF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50</w:t>
            </w:r>
          </w:p>
        </w:tc>
        <w:tc>
          <w:tcPr>
            <w:tcW w:w="289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69B223D" w14:textId="553C078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487D5D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0C74C0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76046D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bottom w:val="single" w:sz="6" w:space="0" w:color="auto"/>
            </w:tcBorders>
            <w:vAlign w:val="center"/>
          </w:tcPr>
          <w:p w14:paraId="22D68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A4DB9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93E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6AB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16C907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93FBD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5D63CE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9056B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3FF16A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B83CD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0C0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D4F7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359E62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1841DC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1C7D9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AFAC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60EC57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65DD6C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900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E348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E584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2BEAA9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64872A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3076F6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5ED0D4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7907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7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</w:tbl>
    <w:p w14:paraId="7BF436EB" w14:textId="77777777" w:rsidR="006037FB" w:rsidRPr="006037FB" w:rsidRDefault="006037FB" w:rsidP="006037FB">
      <w:pPr>
        <w:ind w:left="360"/>
        <w:contextualSpacing w:val="0"/>
        <w:jc w:val="left"/>
        <w:rPr>
          <w:rFonts w:cs="Times New Roman"/>
        </w:rPr>
      </w:pPr>
    </w:p>
    <w:p w14:paraId="6271D53F" w14:textId="77777777" w:rsidR="00FB56B7" w:rsidRDefault="00FB56B7" w:rsidP="005545CF">
      <w:pPr>
        <w:pStyle w:val="PdGNormal"/>
        <w:rPr>
          <w:rFonts w:ascii="Montserrat" w:hAnsi="Montserrat"/>
          <w:sz w:val="18"/>
          <w:szCs w:val="18"/>
        </w:rPr>
      </w:pPr>
    </w:p>
    <w:p w14:paraId="67D6AB07" w14:textId="77777777" w:rsidR="006037FB" w:rsidRDefault="006037FB" w:rsidP="005545CF">
      <w:pPr>
        <w:pStyle w:val="PdGNormal"/>
        <w:rPr>
          <w:rFonts w:ascii="Montserrat" w:hAnsi="Montserrat"/>
          <w:sz w:val="18"/>
          <w:szCs w:val="18"/>
        </w:rPr>
      </w:pPr>
    </w:p>
    <w:p w14:paraId="4FC454BB" w14:textId="77777777" w:rsidR="006037FB" w:rsidRPr="00E60E76" w:rsidRDefault="006037FB" w:rsidP="005545CF">
      <w:pPr>
        <w:pStyle w:val="PdGNormal"/>
        <w:rPr>
          <w:rFonts w:ascii="Montserrat" w:hAnsi="Montserrat"/>
          <w:sz w:val="18"/>
          <w:szCs w:val="18"/>
        </w:rPr>
        <w:sectPr w:rsidR="006037FB" w:rsidRPr="00E60E76" w:rsidSect="00D13C06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134" w:right="851" w:bottom="851" w:left="851" w:header="709" w:footer="709" w:gutter="0"/>
          <w:pgNumType w:fmt="lowerRoman"/>
          <w:cols w:space="708"/>
          <w:docGrid w:linePitch="360"/>
        </w:sectPr>
      </w:pPr>
    </w:p>
    <w:sdt>
      <w:sdtPr>
        <w:rPr>
          <w:rFonts w:ascii="Montserrat" w:hAnsi="Montserrat"/>
          <w:sz w:val="18"/>
          <w:szCs w:val="18"/>
        </w:rPr>
        <w:alias w:val="INTITULE DE L'AFFAIRE"/>
        <w:tag w:val=""/>
        <w:id w:val="1274671663"/>
        <w:placeholder>
          <w:docPart w:val="DC1A8407E7D74A2E99B87929217422F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9F37ADA" w14:textId="39B50853" w:rsidR="00D249D4" w:rsidRPr="00E60E76" w:rsidRDefault="00121A35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{{SITE}}</w:t>
          </w:r>
        </w:p>
      </w:sdtContent>
    </w:sdt>
    <w:sdt>
      <w:sdtPr>
        <w:rPr>
          <w:rFonts w:ascii="Montserrat" w:hAnsi="Montserrat"/>
          <w:sz w:val="18"/>
          <w:szCs w:val="18"/>
        </w:rPr>
        <w:alias w:val="INTITULE DU DOCUMENT"/>
        <w:tag w:val=""/>
        <w:id w:val="-539128964"/>
        <w:placeholder>
          <w:docPart w:val="497F9C4013F3424E9209489E0543D6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CBCCCC5" w14:textId="0E1A3C4B" w:rsidR="009906E8" w:rsidRPr="00E60E76" w:rsidRDefault="00363419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{{zone}} – {{sujet}}</w:t>
          </w:r>
        </w:p>
      </w:sdtContent>
    </w:sdt>
    <w:p w14:paraId="020877AA" w14:textId="77777777" w:rsidR="00F14710" w:rsidRPr="00E60E76" w:rsidRDefault="00F14710" w:rsidP="00F14710">
      <w:pPr>
        <w:pStyle w:val="PdgTitreDocument"/>
        <w:rPr>
          <w:rFonts w:ascii="Montserrat" w:hAnsi="Montserrat"/>
          <w:caps w:val="0"/>
          <w:sz w:val="18"/>
          <w:szCs w:val="18"/>
        </w:rPr>
      </w:pPr>
      <w:r w:rsidRPr="00E60E76">
        <w:rPr>
          <w:rFonts w:ascii="Montserrat" w:hAnsi="Montserrat"/>
          <w:caps w:val="0"/>
          <w:sz w:val="18"/>
          <w:szCs w:val="18"/>
        </w:rPr>
        <w:t>Sommaire</w:t>
      </w:r>
    </w:p>
    <w:p w14:paraId="19E35CEC" w14:textId="77777777" w:rsidR="00F14710" w:rsidRPr="00E60E76" w:rsidRDefault="00F14710" w:rsidP="0041054E">
      <w:pPr>
        <w:rPr>
          <w:sz w:val="18"/>
          <w:szCs w:val="18"/>
        </w:rPr>
      </w:pPr>
    </w:p>
    <w:p w14:paraId="6C6AFCD7" w14:textId="1F310D3B" w:rsidR="00363419" w:rsidRDefault="00586CA8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r w:rsidRPr="00E60E76">
        <w:rPr>
          <w:noProof w:val="0"/>
          <w:sz w:val="18"/>
          <w:szCs w:val="18"/>
        </w:rPr>
        <w:fldChar w:fldCharType="begin"/>
      </w:r>
      <w:r w:rsidRPr="00E60E76">
        <w:rPr>
          <w:noProof w:val="0"/>
          <w:sz w:val="18"/>
          <w:szCs w:val="18"/>
        </w:rPr>
        <w:instrText xml:space="preserve"> TOC \o "1-3" \h \z \u </w:instrText>
      </w:r>
      <w:r w:rsidRPr="00E60E76">
        <w:rPr>
          <w:noProof w:val="0"/>
          <w:sz w:val="18"/>
          <w:szCs w:val="18"/>
        </w:rPr>
        <w:fldChar w:fldCharType="separate"/>
      </w:r>
      <w:hyperlink w:anchor="_Toc198303399" w:history="1">
        <w:r w:rsidR="00363419"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363419" w:rsidRPr="00C93D29">
          <w:rPr>
            <w:rStyle w:val="Lienhypertexte"/>
          </w:rPr>
          <w:t xml:space="preserve"> INTRODUCTION</w:t>
        </w:r>
        <w:r w:rsidR="00363419">
          <w:rPr>
            <w:webHidden/>
          </w:rPr>
          <w:tab/>
        </w:r>
        <w:r w:rsidR="00363419">
          <w:rPr>
            <w:webHidden/>
          </w:rPr>
          <w:fldChar w:fldCharType="begin"/>
        </w:r>
        <w:r w:rsidR="00363419">
          <w:rPr>
            <w:webHidden/>
          </w:rPr>
          <w:instrText xml:space="preserve"> PAGEREF _Toc198303399 \h </w:instrText>
        </w:r>
        <w:r w:rsidR="00363419">
          <w:rPr>
            <w:webHidden/>
          </w:rPr>
        </w:r>
        <w:r w:rsidR="00363419">
          <w:rPr>
            <w:webHidden/>
          </w:rPr>
          <w:fldChar w:fldCharType="separate"/>
        </w:r>
        <w:r w:rsidR="00363419">
          <w:rPr>
            <w:webHidden/>
          </w:rPr>
          <w:t>5</w:t>
        </w:r>
        <w:r w:rsidR="00363419">
          <w:rPr>
            <w:webHidden/>
          </w:rPr>
          <w:fldChar w:fldCharType="end"/>
        </w:r>
      </w:hyperlink>
    </w:p>
    <w:p w14:paraId="5F72AE34" w14:textId="588C3658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0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Pr="00C93D29">
          <w:rPr>
            <w:rStyle w:val="Lienhypertexte"/>
          </w:rPr>
          <w:t xml:space="preserve"> ETAT DES LIEUX- CONSTATS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D91E286" w14:textId="153D48F1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1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Pr="00C93D29">
          <w:rPr>
            <w:rStyle w:val="Lienhypertexte"/>
          </w:rPr>
          <w:t xml:space="preserve"> DIAGNOSTIC ET EVALUATION DU RISQUE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0ABFC27" w14:textId="2A781F0D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2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Pr="00C93D29">
          <w:rPr>
            <w:rStyle w:val="Lienhypertexte"/>
          </w:rPr>
          <w:t xml:space="preserve"> PRÉCONISATIONS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BBD850" w14:textId="10F55D55" w:rsidR="00194096" w:rsidRPr="00E60E76" w:rsidRDefault="00586CA8" w:rsidP="0041054E">
      <w:pPr>
        <w:rPr>
          <w:sz w:val="18"/>
          <w:szCs w:val="18"/>
        </w:rPr>
      </w:pPr>
      <w:r w:rsidRPr="00E60E76">
        <w:rPr>
          <w:sz w:val="18"/>
          <w:szCs w:val="18"/>
        </w:rPr>
        <w:fldChar w:fldCharType="end"/>
      </w:r>
      <w:bookmarkStart w:id="3" w:name="_Toc338423475"/>
      <w:r w:rsidR="00194096" w:rsidRPr="00E60E76">
        <w:rPr>
          <w:sz w:val="18"/>
          <w:szCs w:val="18"/>
        </w:rPr>
        <w:br w:type="page"/>
      </w:r>
    </w:p>
    <w:p w14:paraId="59E062A4" w14:textId="4857EB22" w:rsidR="008729BF" w:rsidRPr="00E60E76" w:rsidRDefault="005404DB" w:rsidP="00E60E76">
      <w:pPr>
        <w:pStyle w:val="Titre1"/>
      </w:pPr>
      <w:bookmarkStart w:id="4" w:name="_Toc160454654"/>
      <w:bookmarkStart w:id="5" w:name="_Toc198303399"/>
      <w:bookmarkEnd w:id="3"/>
      <w:r w:rsidRPr="00E60E76">
        <w:lastRenderedPageBreak/>
        <w:t>INTRODUCTION</w:t>
      </w:r>
      <w:bookmarkEnd w:id="4"/>
      <w:bookmarkEnd w:id="5"/>
      <w:r w:rsidRPr="00E60E76">
        <w:t xml:space="preserve"> </w:t>
      </w:r>
    </w:p>
    <w:p w14:paraId="18D83BF7" w14:textId="6B3BD420" w:rsidR="0073522D" w:rsidRDefault="0073522D" w:rsidP="00CE767A">
      <w:r w:rsidRPr="0073522D">
        <w:t xml:space="preserve">Cette intervention s’inscrit dans le cadre du contrat-cadre liant le CTICM à Renault, relatif aux missions d’expertise des structures de bâtiments. Elle concerne </w:t>
      </w:r>
      <w:r w:rsidR="00363419">
        <w:rPr>
          <w:highlight w:val="yellow"/>
        </w:rPr>
        <w:t>{{sujet}</w:t>
      </w:r>
      <w:proofErr w:type="gramStart"/>
      <w:r w:rsidR="00363419">
        <w:rPr>
          <w:highlight w:val="yellow"/>
        </w:rPr>
        <w:t>}</w:t>
      </w:r>
      <w:r w:rsidRPr="00363419">
        <w:rPr>
          <w:highlight w:val="yellow"/>
        </w:rPr>
        <w:t>,</w:t>
      </w:r>
      <w:r w:rsidR="00363419">
        <w:t>{</w:t>
      </w:r>
      <w:proofErr w:type="gramEnd"/>
      <w:r w:rsidR="00363419">
        <w:t>{zone}</w:t>
      </w:r>
      <w:proofErr w:type="gramStart"/>
      <w:r w:rsidR="00363419">
        <w:t>}</w:t>
      </w:r>
      <w:r w:rsidRPr="0073522D">
        <w:t>..</w:t>
      </w:r>
      <w:proofErr w:type="gramEnd"/>
      <w:r w:rsidRPr="0073522D">
        <w:t xml:space="preserve"> Une visite d’inspection a été réalisée sur site </w:t>
      </w:r>
      <w:r w:rsidR="00363419">
        <w:t>où nous nous somme rendu le {{date}}</w:t>
      </w:r>
      <w:r w:rsidRPr="0073522D">
        <w:t xml:space="preserve"> </w:t>
      </w:r>
    </w:p>
    <w:p w14:paraId="5ECBF5A2" w14:textId="2291DDEA" w:rsidR="008729BF" w:rsidRDefault="005404DB" w:rsidP="00E60E76">
      <w:pPr>
        <w:pStyle w:val="Titre1"/>
      </w:pPr>
      <w:bookmarkStart w:id="6" w:name="_Ref127432632"/>
      <w:bookmarkStart w:id="7" w:name="_Toc160454655"/>
      <w:bookmarkStart w:id="8" w:name="_Toc198303400"/>
      <w:r w:rsidRPr="00E60E76">
        <w:t>ETAT DES LIEUX- CONSTATS</w:t>
      </w:r>
      <w:bookmarkEnd w:id="6"/>
      <w:bookmarkEnd w:id="7"/>
      <w:bookmarkEnd w:id="8"/>
    </w:p>
    <w:p w14:paraId="13C022BD" w14:textId="6D3FD5E4" w:rsidR="006333EC" w:rsidRDefault="00C4505A" w:rsidP="00363419">
      <w:pPr>
        <w:jc w:val="left"/>
      </w:pPr>
      <w:r w:rsidRPr="00C4505A">
        <w:t>{{</w:t>
      </w:r>
      <w:r w:rsidR="00D362B0">
        <w:t>constatation</w:t>
      </w:r>
      <w:r w:rsidRPr="00C4505A">
        <w:t>}}</w:t>
      </w:r>
      <w:r w:rsidR="00925E7D">
        <w:t xml:space="preserve">      </w:t>
      </w:r>
    </w:p>
    <w:p w14:paraId="4CCE627A" w14:textId="77777777" w:rsidR="006333EC" w:rsidRDefault="006333EC" w:rsidP="00363419">
      <w:pPr>
        <w:jc w:val="left"/>
      </w:pPr>
    </w:p>
    <w:p w14:paraId="5DFBAC44" w14:textId="77777777" w:rsidR="006333EC" w:rsidRDefault="006333EC" w:rsidP="00363419">
      <w:pPr>
        <w:jc w:val="left"/>
      </w:pPr>
    </w:p>
    <w:p w14:paraId="4AD47131" w14:textId="77777777" w:rsidR="006333EC" w:rsidRDefault="006333EC" w:rsidP="00363419">
      <w:pPr>
        <w:jc w:val="left"/>
      </w:pPr>
    </w:p>
    <w:p w14:paraId="5301267C" w14:textId="1B0C8845" w:rsidR="001E08C0" w:rsidRDefault="00363419" w:rsidP="00363419">
      <w:pPr>
        <w:jc w:val="left"/>
      </w:pPr>
      <w:r>
        <w:t>{{image_section_2}}</w:t>
      </w:r>
    </w:p>
    <w:p w14:paraId="7C676CEA" w14:textId="1A8BC385" w:rsidR="00AA71DF" w:rsidRDefault="00AA71DF">
      <w:pPr>
        <w:contextualSpacing w:val="0"/>
        <w:jc w:val="left"/>
      </w:pPr>
      <w:r>
        <w:br w:type="page"/>
      </w:r>
    </w:p>
    <w:p w14:paraId="6197EDA7" w14:textId="798DE629" w:rsidR="008729BF" w:rsidRDefault="001E08C0" w:rsidP="00E60E76">
      <w:pPr>
        <w:pStyle w:val="Titre1"/>
      </w:pPr>
      <w:bookmarkStart w:id="9" w:name="_Toc132130051"/>
      <w:bookmarkStart w:id="10" w:name="_Toc160454656"/>
      <w:bookmarkStart w:id="11" w:name="_Toc198303401"/>
      <w:r>
        <w:lastRenderedPageBreak/>
        <w:t xml:space="preserve">DIAGNOSTIC ET </w:t>
      </w:r>
      <w:r w:rsidR="005404DB" w:rsidRPr="00E60E76">
        <w:t>EVALUATION DU RISQUE</w:t>
      </w:r>
      <w:bookmarkEnd w:id="9"/>
      <w:bookmarkEnd w:id="10"/>
      <w:bookmarkEnd w:id="11"/>
    </w:p>
    <w:p w14:paraId="26F2B830" w14:textId="77777777" w:rsidR="00C63F9B" w:rsidRDefault="00C63F9B" w:rsidP="0006602B">
      <w:pPr>
        <w:rPr>
          <w:lang w:eastAsia="x-none"/>
        </w:rPr>
      </w:pPr>
    </w:p>
    <w:p w14:paraId="7DCCE6C9" w14:textId="53C3A3BC" w:rsidR="005404DB" w:rsidRDefault="005404DB" w:rsidP="005404DB">
      <w:pPr>
        <w:rPr>
          <w:lang w:eastAsia="x-none"/>
        </w:rPr>
      </w:pPr>
      <w:r w:rsidRPr="005404DB">
        <w:rPr>
          <w:lang w:eastAsia="x-none"/>
        </w:rPr>
        <w:t>.</w:t>
      </w:r>
      <w:r>
        <w:rPr>
          <w:lang w:eastAsia="x-none"/>
        </w:rPr>
        <w:br w:type="page"/>
      </w:r>
    </w:p>
    <w:p w14:paraId="34FEC0B2" w14:textId="07308E47" w:rsidR="00A97B4A" w:rsidRPr="00E60E76" w:rsidRDefault="005404DB" w:rsidP="00E60E76">
      <w:pPr>
        <w:pStyle w:val="Titre1"/>
      </w:pPr>
      <w:bookmarkStart w:id="12" w:name="_Toc198303402"/>
      <w:r w:rsidRPr="00E60E76">
        <w:lastRenderedPageBreak/>
        <w:t>PRÉCONISATIONS</w:t>
      </w:r>
      <w:bookmarkEnd w:id="12"/>
      <w:r w:rsidRPr="00E60E76">
        <w:t> </w:t>
      </w:r>
    </w:p>
    <w:p w14:paraId="01F4C951" w14:textId="77777777" w:rsidR="005A3E39" w:rsidRPr="005A3E39" w:rsidRDefault="005A3E39" w:rsidP="005A3E39">
      <w:pPr>
        <w:rPr>
          <w:sz w:val="18"/>
          <w:szCs w:val="18"/>
        </w:rPr>
      </w:pPr>
    </w:p>
    <w:sectPr w:rsidR="005A3E39" w:rsidRPr="005A3E39" w:rsidSect="00D47181">
      <w:pgSz w:w="11906" w:h="16838" w:code="9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9E3BB" w14:textId="77777777" w:rsidR="006710F3" w:rsidRDefault="006710F3" w:rsidP="0041054E">
      <w:r>
        <w:separator/>
      </w:r>
    </w:p>
  </w:endnote>
  <w:endnote w:type="continuationSeparator" w:id="0">
    <w:p w14:paraId="128A50C2" w14:textId="77777777" w:rsidR="006710F3" w:rsidRDefault="006710F3" w:rsidP="0041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742D" w14:textId="77777777" w:rsidR="002C6C2D" w:rsidRPr="00FB56B7" w:rsidRDefault="002C6C2D" w:rsidP="00DC7C2A">
    <w:pPr>
      <w:pStyle w:val="PdGNormal"/>
      <w:rPr>
        <w:rFonts w:ascii="Calibri" w:hAnsi="Calibri"/>
        <w:sz w:val="24"/>
      </w:rPr>
    </w:pPr>
  </w:p>
  <w:p w14:paraId="5100D3A3" w14:textId="77777777" w:rsidR="002C6C2D" w:rsidRDefault="002C6C2D" w:rsidP="00DC7C2A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3FB8E7" wp14:editId="72A55D8B">
              <wp:simplePos x="0" y="0"/>
              <wp:positionH relativeFrom="column">
                <wp:posOffset>6320790</wp:posOffset>
              </wp:positionH>
              <wp:positionV relativeFrom="paragraph">
                <wp:posOffset>216535</wp:posOffset>
              </wp:positionV>
              <wp:extent cx="332740" cy="450215"/>
              <wp:effectExtent l="0" t="0" r="0" b="6985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2E7D7" w14:textId="77777777" w:rsidR="002C6C2D" w:rsidRPr="00060FEF" w:rsidRDefault="002C6C2D" w:rsidP="00DC7C2A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FOR 38 D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FB8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497.7pt;margin-top:17.05pt;width:26.2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" filled="f" stroked="f">
              <v:textbox style="layout-flow:vertical;mso-layout-flow-alt:bottom-to-top">
                <w:txbxContent>
                  <w:p w14:paraId="6B82E7D7" w14:textId="77777777" w:rsidR="002C6C2D" w:rsidRPr="00060FEF" w:rsidRDefault="002C6C2D" w:rsidP="00DC7C2A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FOR 38 D</w:t>
                    </w:r>
                  </w:p>
                </w:txbxContent>
              </v:textbox>
            </v:shape>
          </w:pict>
        </mc:Fallback>
      </mc:AlternateContent>
    </w:r>
  </w:p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048EAC57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7C406A2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63F3657" w14:textId="7D1B5A88" w:rsidR="002C6C2D" w:rsidRPr="00CB0031" w:rsidRDefault="00000000" w:rsidP="00DC7C2A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536479094"/>
              <w:placeholder>
                <w:docPart w:val="C821CADE86134E529D526081D564E913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2147800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-732155308"/>
          <w:placeholder>
            <w:docPart w:val="8E6AAB90EDEC44DD9EB084FE426386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464C9462" w14:textId="150A401E" w:rsidR="002C6C2D" w:rsidRPr="00CB0031" w:rsidRDefault="00CE767A" w:rsidP="00DC7C2A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E53B2A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2F1B5948" w14:textId="77777777" w:rsidR="002C6C2D" w:rsidRPr="00CB0031" w:rsidRDefault="002C6C2D" w:rsidP="00DC7C2A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73CDA47" w14:textId="5EC9333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70763136" w14:textId="77777777" w:rsidR="002C6C2D" w:rsidRPr="00CB0031" w:rsidRDefault="002C6C2D" w:rsidP="00DC7C2A">
    <w:pPr>
      <w:pStyle w:val="Pieddepage"/>
      <w:rPr>
        <w:rFonts w:ascii="Calibri" w:hAnsi="Calibri"/>
      </w:rPr>
    </w:pPr>
  </w:p>
  <w:p w14:paraId="014AD9E2" w14:textId="77777777" w:rsidR="002C6C2D" w:rsidRPr="00DC7C2A" w:rsidRDefault="002C6C2D" w:rsidP="00DC7C2A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>
      <w:rPr>
        <w:rStyle w:val="Numrodepage"/>
        <w:rFonts w:ascii="Calibri" w:hAnsi="Calibri"/>
      </w:rP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8" w:type="dxa"/>
      <w:tblInd w:w="-13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7"/>
      <w:gridCol w:w="3402"/>
      <w:gridCol w:w="4959"/>
    </w:tblGrid>
    <w:tr w:rsidR="002C6C2D" w:rsidRPr="00FB56B7" w14:paraId="31EED0D2" w14:textId="77777777" w:rsidTr="000C6912">
      <w:trPr>
        <w:cantSplit/>
        <w:trHeight w:val="297"/>
      </w:trPr>
      <w:tc>
        <w:tcPr>
          <w:tcW w:w="137" w:type="dxa"/>
          <w:vAlign w:val="center"/>
        </w:tcPr>
        <w:p w14:paraId="6AB5D3A0" w14:textId="77777777" w:rsidR="002C6C2D" w:rsidRPr="00787461" w:rsidRDefault="002C6C2D" w:rsidP="000C6912">
          <w:pPr>
            <w:ind w:right="-932"/>
            <w:rPr>
              <w:bCs/>
              <w:color w:val="7F7F7F"/>
            </w:rPr>
          </w:pPr>
        </w:p>
      </w:tc>
      <w:tc>
        <w:tcPr>
          <w:tcW w:w="3402" w:type="dxa"/>
          <w:shd w:val="clear" w:color="auto" w:fill="auto"/>
          <w:vAlign w:val="center"/>
        </w:tcPr>
        <w:p w14:paraId="5C8492F1" w14:textId="3F798C5B" w:rsidR="002C6C2D" w:rsidRPr="000C6912" w:rsidRDefault="002C6C2D" w:rsidP="0088425C">
          <w:pPr>
            <w:pStyle w:val="PdGNormal"/>
            <w:rPr>
              <w:rFonts w:ascii="Calibri" w:hAnsi="Calibri"/>
              <w:bCs/>
              <w:i/>
              <w:color w:val="7F7F7F"/>
              <w:sz w:val="16"/>
              <w:szCs w:val="16"/>
            </w:rPr>
          </w:pPr>
          <w:r w:rsidRPr="005B509B">
            <w:rPr>
              <w:rFonts w:ascii="Calibri" w:hAnsi="Calibri"/>
              <w:i/>
              <w:sz w:val="16"/>
              <w:szCs w:val="16"/>
            </w:rPr>
            <w:t>« </w:t>
          </w:r>
          <w:r w:rsidR="00D47181" w:rsidRPr="005B509B">
            <w:rPr>
              <w:rFonts w:ascii="Calibri" w:hAnsi="Calibri"/>
              <w:i/>
              <w:sz w:val="16"/>
              <w:szCs w:val="16"/>
            </w:rPr>
            <w:t>Établissement</w:t>
          </w:r>
          <w:r w:rsidRPr="005B509B">
            <w:rPr>
              <w:rFonts w:ascii="Calibri" w:hAnsi="Calibri"/>
              <w:i/>
              <w:sz w:val="16"/>
              <w:szCs w:val="16"/>
            </w:rPr>
            <w:t xml:space="preserve"> certifié qualité ISO 9001, le CTICM assure un suivi de chaque étude dans le plus strict respect de ses procédures qualité »</w:t>
          </w:r>
        </w:p>
      </w:tc>
      <w:tc>
        <w:tcPr>
          <w:tcW w:w="4959" w:type="dxa"/>
          <w:shd w:val="clear" w:color="auto" w:fill="auto"/>
          <w:vAlign w:val="center"/>
        </w:tcPr>
        <w:p w14:paraId="6505FE04" w14:textId="77777777" w:rsidR="002C6C2D" w:rsidRPr="00FB56B7" w:rsidRDefault="002C6C2D" w:rsidP="0088425C">
          <w:pPr>
            <w:spacing w:before="30"/>
            <w:jc w:val="right"/>
            <w:rPr>
              <w:bCs/>
            </w:rPr>
          </w:pPr>
        </w:p>
      </w:tc>
    </w:tr>
  </w:tbl>
  <w:p w14:paraId="31CDDB50" w14:textId="77777777" w:rsidR="002C6C2D" w:rsidRPr="0088425C" w:rsidRDefault="002C6C2D" w:rsidP="0088425C"/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6AC53A94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163496E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04D1BD" w14:textId="6F7B8CB9" w:rsidR="002C6C2D" w:rsidRPr="00CB0031" w:rsidRDefault="00000000" w:rsidP="00900662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245700416"/>
              <w:placeholder>
                <w:docPart w:val="B05DF715F8FF4843B1F70A7FBB7418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EEEBCA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905103519"/>
          <w:placeholder>
            <w:docPart w:val="3674F1DC775B4368A0962ED86E95E4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30D8A410" w14:textId="4C1A8A85" w:rsidR="002C6C2D" w:rsidRPr="00CB0031" w:rsidRDefault="00CE767A" w:rsidP="00237845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1AC113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576D9F69" w14:textId="77777777" w:rsidR="002C6C2D" w:rsidRPr="00CB0031" w:rsidRDefault="002C6C2D" w:rsidP="007D5C8D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389711D" w14:textId="126941B0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2B651FD3" w14:textId="77777777" w:rsidR="002C6C2D" w:rsidRPr="00CB0031" w:rsidRDefault="002C6C2D" w:rsidP="007D5C8D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7CBF70" wp14:editId="65C919E8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3AF3F" w14:textId="77777777" w:rsidR="002C6C2D" w:rsidRPr="00060FEF" w:rsidRDefault="002C6C2D" w:rsidP="007D5C8D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 xml:space="preserve">FOR 38 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7CBF7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98.95pt;margin-top:-32pt;width:26.2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" filled="f" stroked="f">
              <v:textbox style="layout-flow:vertical;mso-layout-flow-alt:bottom-to-top">
                <w:txbxContent>
                  <w:p w14:paraId="1403AF3F" w14:textId="77777777" w:rsidR="002C6C2D" w:rsidRPr="00060FEF" w:rsidRDefault="002C6C2D" w:rsidP="007D5C8D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 xml:space="preserve">FOR 38 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G</w:t>
                    </w:r>
                  </w:p>
                </w:txbxContent>
              </v:textbox>
            </v:shape>
          </w:pict>
        </mc:Fallback>
      </mc:AlternateContent>
    </w:r>
  </w:p>
  <w:p w14:paraId="6182B665" w14:textId="701D4905" w:rsidR="002C6C2D" w:rsidRPr="007D5C8D" w:rsidRDefault="002C6C2D" w:rsidP="002133D8">
    <w:pPr>
      <w:pStyle w:val="Pieddepage"/>
      <w:tabs>
        <w:tab w:val="center" w:pos="5102"/>
        <w:tab w:val="right" w:pos="10204"/>
      </w:tabs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</w:t>
    </w:r>
    <w:r w:rsidRPr="007D5C8D"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363419" w:rsidRPr="00CB0031" w14:paraId="4261ED0F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C2DF58F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A325CB9" w14:textId="2C4C5AF2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>
            <w:rPr>
              <w:rFonts w:ascii="Montserrat" w:hAnsi="Montserrat"/>
              <w:sz w:val="18"/>
              <w:szCs w:val="18"/>
            </w:rPr>
            <w:t>{{</w:t>
          </w:r>
          <w:proofErr w:type="spellStart"/>
          <w:r>
            <w:rPr>
              <w:rFonts w:ascii="Montserrat" w:hAnsi="Montserrat"/>
              <w:sz w:val="18"/>
              <w:szCs w:val="18"/>
            </w:rPr>
            <w:t>date_now</w:t>
          </w:r>
          <w:proofErr w:type="spellEnd"/>
          <w:r>
            <w:rPr>
              <w:rFonts w:ascii="Montserrat" w:hAnsi="Montserrat"/>
              <w:sz w:val="18"/>
              <w:szCs w:val="18"/>
            </w:rPr>
            <w:t>}}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1BDCA8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2137525883"/>
          <w:placeholder>
            <w:docPart w:val="31162B24C89940A4A5FF325284E5F9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5CECDC64" w14:textId="53ED5DFB" w:rsidR="00363419" w:rsidRPr="00CB0031" w:rsidRDefault="00363419" w:rsidP="00363419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5CFCD7C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100AC9C5" w14:textId="77777777" w:rsidR="00363419" w:rsidRPr="00CB0031" w:rsidRDefault="00363419" w:rsidP="00363419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8EB3521" w14:textId="01B52CC3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41D02986" w14:textId="77777777" w:rsidR="002C6C2D" w:rsidRPr="00CB0031" w:rsidRDefault="002C6C2D" w:rsidP="005E14A1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A07474" wp14:editId="11A08226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6DD1B" w14:textId="77777777" w:rsidR="002C6C2D" w:rsidRPr="00060FEF" w:rsidRDefault="002C6C2D" w:rsidP="005E14A1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OR 38 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A07474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498.95pt;margin-top:-32pt;width:26.2pt;height:3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" filled="f" stroked="f">
              <v:textbox style="layout-flow:vertical;mso-layout-flow-alt:bottom-to-top">
                <w:txbxContent>
                  <w:p w14:paraId="3B86DD1B" w14:textId="77777777" w:rsidR="002C6C2D" w:rsidRPr="00060FEF" w:rsidRDefault="002C6C2D" w:rsidP="005E14A1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OR 38 G</w:t>
                    </w:r>
                  </w:p>
                </w:txbxContent>
              </v:textbox>
            </v:shape>
          </w:pict>
        </mc:Fallback>
      </mc:AlternateContent>
    </w:r>
  </w:p>
  <w:p w14:paraId="69D5C1AF" w14:textId="1CE3D673" w:rsidR="002C6C2D" w:rsidRPr="005E14A1" w:rsidRDefault="002C6C2D" w:rsidP="007D5C8D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ii</w:t>
    </w:r>
    <w:r w:rsidRPr="007D5C8D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AB5D3" w14:textId="77777777" w:rsidR="006710F3" w:rsidRDefault="006710F3" w:rsidP="0041054E">
      <w:r>
        <w:separator/>
      </w:r>
    </w:p>
  </w:footnote>
  <w:footnote w:type="continuationSeparator" w:id="0">
    <w:p w14:paraId="07A87B47" w14:textId="77777777" w:rsidR="006710F3" w:rsidRDefault="006710F3" w:rsidP="00410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1EAC" w14:textId="7E9D944B" w:rsidR="002C6C2D" w:rsidRDefault="00000000">
    <w:pPr>
      <w:pStyle w:val="En-tte"/>
    </w:pPr>
    <w:r>
      <w:rPr>
        <w:noProof/>
      </w:rPr>
      <w:pict w14:anchorId="72752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84.4pt;height:134.85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497B0" w14:textId="7E4EF6E1" w:rsidR="002C6C2D" w:rsidRDefault="00000000" w:rsidP="00DC7C2A">
    <w:pPr>
      <w:pStyle w:val="En-tte"/>
    </w:pPr>
    <w:r>
      <w:rPr>
        <w:noProof/>
      </w:rPr>
      <w:pict w14:anchorId="1F1ACB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84.4pt;height:134.85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  <w:r w:rsidR="002C6C2D">
      <w:rPr>
        <w:noProof/>
      </w:rPr>
      <w:drawing>
        <wp:inline distT="0" distB="0" distL="0" distR="0" wp14:anchorId="1DC896E2" wp14:editId="33510BD5">
          <wp:extent cx="1621790" cy="767715"/>
          <wp:effectExtent l="19050" t="0" r="0" b="0"/>
          <wp:docPr id="1900454734" name="Image 1900454734" descr="CTICM_Logo_RVB_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TICM_Logo_RVB_fond blan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8C3573" w14:textId="77777777" w:rsidR="002C6C2D" w:rsidRDefault="002C6C2D" w:rsidP="00DC7C2A">
    <w:pPr>
      <w:pStyle w:val="PdGNormal"/>
      <w:rPr>
        <w:rFonts w:ascii="Calibri" w:hAnsi="Calibri"/>
        <w:b/>
        <w:sz w:val="18"/>
        <w:szCs w:val="20"/>
      </w:rPr>
    </w:pPr>
  </w:p>
  <w:p w14:paraId="57EB2FA7" w14:textId="77777777" w:rsidR="002C6C2D" w:rsidRPr="00787461" w:rsidRDefault="002C6C2D" w:rsidP="00DC7C2A">
    <w:pPr>
      <w:pStyle w:val="PdGNormal"/>
      <w:rPr>
        <w:rFonts w:ascii="Calibri" w:hAnsi="Calibri"/>
        <w:color w:val="7F7F7F"/>
        <w:sz w:val="18"/>
        <w:szCs w:val="20"/>
      </w:rPr>
    </w:pPr>
    <w:r w:rsidRPr="00787461">
      <w:rPr>
        <w:rFonts w:ascii="Calibri" w:hAnsi="Calibri"/>
        <w:b/>
        <w:color w:val="7F7F7F"/>
        <w:sz w:val="18"/>
        <w:szCs w:val="20"/>
      </w:rPr>
      <w:t xml:space="preserve">Centre Technique Industriel de </w:t>
    </w:r>
    <w:smartTag w:uri="urn:schemas-microsoft-com:office:smarttags" w:element="PersonName">
      <w:smartTagPr>
        <w:attr w:name="ProductID" w:val="la Construction M￩tallique"/>
      </w:smartTagPr>
      <w:smartTag w:uri="urn:schemas-microsoft-com:office:smarttags" w:element="PersonName">
        <w:smartTagPr>
          <w:attr w:name="ProductID" w:val="la Construction"/>
        </w:smartTagPr>
        <w:r w:rsidRPr="00787461">
          <w:rPr>
            <w:rFonts w:ascii="Calibri" w:hAnsi="Calibri"/>
            <w:b/>
            <w:color w:val="7F7F7F"/>
            <w:sz w:val="18"/>
            <w:szCs w:val="20"/>
          </w:rPr>
          <w:t>la Construction</w:t>
        </w:r>
      </w:smartTag>
      <w:r w:rsidRPr="00787461">
        <w:rPr>
          <w:rFonts w:ascii="Calibri" w:hAnsi="Calibri"/>
          <w:b/>
          <w:color w:val="7F7F7F"/>
          <w:sz w:val="18"/>
          <w:szCs w:val="20"/>
        </w:rPr>
        <w:t xml:space="preserve"> Métallique</w:t>
      </w:r>
    </w:smartTag>
  </w:p>
  <w:p w14:paraId="74900052" w14:textId="77777777" w:rsidR="002C6C2D" w:rsidRPr="00787461" w:rsidRDefault="002C6C2D" w:rsidP="00DC7C2A">
    <w:pPr>
      <w:pStyle w:val="PdGNormal"/>
      <w:spacing w:before="120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Espace Technologique - L’Orme des Merisiers - Immeuble Apollo - 91193 Saint-Aubin</w:t>
    </w:r>
  </w:p>
  <w:p w14:paraId="536934C9" w14:textId="77777777" w:rsidR="002C6C2D" w:rsidRDefault="002C6C2D" w:rsidP="00DC7C2A">
    <w:pPr>
      <w:pStyle w:val="PdGNormal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Tél : +33 (0)1 60 13 83 00</w:t>
    </w:r>
    <w:r w:rsidRPr="00787461">
      <w:rPr>
        <w:rFonts w:ascii="Calibri" w:hAnsi="Calibri"/>
        <w:color w:val="7F7F7F"/>
        <w:sz w:val="18"/>
        <w:szCs w:val="18"/>
      </w:rPr>
      <w:tab/>
      <w:t>Fax : 33 (0)1 60 13 13 03</w:t>
    </w:r>
  </w:p>
  <w:p w14:paraId="061AEB8C" w14:textId="77777777" w:rsidR="002C6C2D" w:rsidRDefault="002C6C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79AC6" w14:textId="2510551A" w:rsidR="00E84751" w:rsidRDefault="00E84751" w:rsidP="00E84751">
    <w:pPr>
      <w:pStyle w:val="En-tte"/>
    </w:pPr>
    <w:bookmarkStart w:id="0" w:name="_Hlk181031820"/>
    <w:bookmarkStart w:id="1" w:name="_Hlk181031821"/>
    <w:r w:rsidRPr="00B505A4">
      <w:rPr>
        <w:rFonts w:ascii="Aptos" w:eastAsia="Aptos" w:hAnsi="Aptos"/>
        <w:noProof/>
        <w:kern w:val="2"/>
        <w:sz w:val="22"/>
        <w:szCs w:val="22"/>
        <w14:ligatures w14:val="standardContextual"/>
      </w:rPr>
      <w:drawing>
        <wp:inline distT="0" distB="0" distL="0" distR="0" wp14:anchorId="62C63BE9" wp14:editId="69F5374D">
          <wp:extent cx="1420972" cy="720000"/>
          <wp:effectExtent l="0" t="0" r="8255" b="4445"/>
          <wp:docPr id="655496516" name="Image 1" descr="Une image contenant texte, Graphique, diagramm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17430" name="Image 1" descr="Une image contenant texte, Graphique, diagramm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097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0974D8" w14:textId="77777777" w:rsidR="00E84751" w:rsidRDefault="00E84751" w:rsidP="00E84751">
    <w:pPr>
      <w:pStyle w:val="En-tte"/>
      <w:tabs>
        <w:tab w:val="clear" w:pos="4536"/>
        <w:tab w:val="center" w:pos="5387"/>
      </w:tabs>
    </w:pPr>
  </w:p>
  <w:p w14:paraId="71D47747" w14:textId="77777777" w:rsidR="00E84751" w:rsidRDefault="00E84751" w:rsidP="00E84751">
    <w:pPr>
      <w:pStyle w:val="En-tte"/>
    </w:pPr>
    <w:r w:rsidRPr="00B505A4">
      <w:rPr>
        <w:rFonts w:ascii="Montserrat" w:eastAsia="Aptos" w:hAnsi="Montserrat"/>
        <w:bCs/>
        <w:kern w:val="2"/>
        <w:sz w:val="15"/>
        <w:szCs w:val="15"/>
        <w:lang w:eastAsia="en-US"/>
        <w14:ligatures w14:val="standardContextual"/>
      </w:rPr>
      <w:t>Centre technique Industriel</w:t>
    </w:r>
  </w:p>
  <w:p w14:paraId="7EF0E5CF" w14:textId="77777777" w:rsidR="00E84751" w:rsidRPr="00165BF7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proofErr w:type="gramStart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de</w:t>
    </w:r>
    <w:proofErr w:type="gramEnd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 la Construction Métallique</w:t>
    </w:r>
  </w:p>
  <w:p w14:paraId="7AAD42B0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</w:p>
  <w:p w14:paraId="63E449F4" w14:textId="56DB944A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t>Espace Technologique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l’Orme des Merisiers</w: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0D4B758" wp14:editId="3B8A8A5A">
              <wp:simplePos x="0" y="0"/>
              <wp:positionH relativeFrom="margin">
                <wp:posOffset>5126990</wp:posOffset>
              </wp:positionH>
              <wp:positionV relativeFrom="page">
                <wp:posOffset>540385</wp:posOffset>
              </wp:positionV>
              <wp:extent cx="1266825" cy="464185"/>
              <wp:effectExtent l="0" t="0" r="9525" b="0"/>
              <wp:wrapNone/>
              <wp:docPr id="517839969" name="Groupe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825" cy="464185"/>
                        <a:chOff x="0" y="0"/>
                        <a:chExt cx="1619888" cy="590550"/>
                      </a:xfrm>
                    </wpg:grpSpPr>
                    <pic:pic xmlns:pic="http://schemas.openxmlformats.org/drawingml/2006/picture">
                      <pic:nvPicPr>
                        <pic:cNvPr id="2116007247" name="Picture 18" descr="C:\Users\ARNAUD~1\AppData\Local\Temp\VMwareDnD\933dad87\3_brands_logotypes_bis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805" y="0"/>
                          <a:ext cx="1519555" cy="365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821249248" name="Groupe 821249248"/>
                      <wpg:cNvGrpSpPr/>
                      <wpg:grpSpPr>
                        <a:xfrm>
                          <a:off x="0" y="421640"/>
                          <a:ext cx="1619888" cy="168910"/>
                          <a:chOff x="0" y="421640"/>
                          <a:chExt cx="1214438" cy="127001"/>
                        </a:xfrm>
                      </wpg:grpSpPr>
                      <wps:wsp>
                        <wps:cNvPr id="229082103" name="Freeform 5"/>
                        <wps:cNvSpPr>
                          <a:spLocks/>
                        </wps:cNvSpPr>
                        <wps:spPr bwMode="auto">
                          <a:xfrm>
                            <a:off x="0" y="421640"/>
                            <a:ext cx="80963" cy="127000"/>
                          </a:xfrm>
                          <a:custGeom>
                            <a:avLst/>
                            <a:gdLst>
                              <a:gd name="T0" fmla="*/ 105 w 153"/>
                              <a:gd name="T1" fmla="*/ 73 h 240"/>
                              <a:gd name="T2" fmla="*/ 103 w 153"/>
                              <a:gd name="T3" fmla="*/ 60 h 240"/>
                              <a:gd name="T4" fmla="*/ 99 w 153"/>
                              <a:gd name="T5" fmla="*/ 48 h 240"/>
                              <a:gd name="T6" fmla="*/ 90 w 153"/>
                              <a:gd name="T7" fmla="*/ 37 h 240"/>
                              <a:gd name="T8" fmla="*/ 78 w 153"/>
                              <a:gd name="T9" fmla="*/ 34 h 240"/>
                              <a:gd name="T10" fmla="*/ 71 w 153"/>
                              <a:gd name="T11" fmla="*/ 35 h 240"/>
                              <a:gd name="T12" fmla="*/ 64 w 153"/>
                              <a:gd name="T13" fmla="*/ 38 h 240"/>
                              <a:gd name="T14" fmla="*/ 59 w 153"/>
                              <a:gd name="T15" fmla="*/ 45 h 240"/>
                              <a:gd name="T16" fmla="*/ 51 w 153"/>
                              <a:gd name="T17" fmla="*/ 64 h 240"/>
                              <a:gd name="T18" fmla="*/ 47 w 153"/>
                              <a:gd name="T19" fmla="*/ 95 h 240"/>
                              <a:gd name="T20" fmla="*/ 47 w 153"/>
                              <a:gd name="T21" fmla="*/ 115 h 240"/>
                              <a:gd name="T22" fmla="*/ 48 w 153"/>
                              <a:gd name="T23" fmla="*/ 153 h 240"/>
                              <a:gd name="T24" fmla="*/ 53 w 153"/>
                              <a:gd name="T25" fmla="*/ 181 h 240"/>
                              <a:gd name="T26" fmla="*/ 60 w 153"/>
                              <a:gd name="T27" fmla="*/ 196 h 240"/>
                              <a:gd name="T28" fmla="*/ 66 w 153"/>
                              <a:gd name="T29" fmla="*/ 203 h 240"/>
                              <a:gd name="T30" fmla="*/ 74 w 153"/>
                              <a:gd name="T31" fmla="*/ 206 h 240"/>
                              <a:gd name="T32" fmla="*/ 79 w 153"/>
                              <a:gd name="T33" fmla="*/ 206 h 240"/>
                              <a:gd name="T34" fmla="*/ 88 w 153"/>
                              <a:gd name="T35" fmla="*/ 204 h 240"/>
                              <a:gd name="T36" fmla="*/ 97 w 153"/>
                              <a:gd name="T37" fmla="*/ 196 h 240"/>
                              <a:gd name="T38" fmla="*/ 104 w 153"/>
                              <a:gd name="T39" fmla="*/ 185 h 240"/>
                              <a:gd name="T40" fmla="*/ 107 w 153"/>
                              <a:gd name="T41" fmla="*/ 169 h 240"/>
                              <a:gd name="T42" fmla="*/ 77 w 153"/>
                              <a:gd name="T43" fmla="*/ 146 h 240"/>
                              <a:gd name="T44" fmla="*/ 153 w 153"/>
                              <a:gd name="T45" fmla="*/ 111 h 240"/>
                              <a:gd name="T46" fmla="*/ 118 w 153"/>
                              <a:gd name="T47" fmla="*/ 236 h 240"/>
                              <a:gd name="T48" fmla="*/ 117 w 153"/>
                              <a:gd name="T49" fmla="*/ 215 h 240"/>
                              <a:gd name="T50" fmla="*/ 113 w 153"/>
                              <a:gd name="T51" fmla="*/ 221 h 240"/>
                              <a:gd name="T52" fmla="*/ 103 w 153"/>
                              <a:gd name="T53" fmla="*/ 231 h 240"/>
                              <a:gd name="T54" fmla="*/ 91 w 153"/>
                              <a:gd name="T55" fmla="*/ 237 h 240"/>
                              <a:gd name="T56" fmla="*/ 77 w 153"/>
                              <a:gd name="T57" fmla="*/ 240 h 240"/>
                              <a:gd name="T58" fmla="*/ 69 w 153"/>
                              <a:gd name="T59" fmla="*/ 240 h 240"/>
                              <a:gd name="T60" fmla="*/ 50 w 153"/>
                              <a:gd name="T61" fmla="*/ 238 h 240"/>
                              <a:gd name="T62" fmla="*/ 33 w 153"/>
                              <a:gd name="T63" fmla="*/ 233 h 240"/>
                              <a:gd name="T64" fmla="*/ 21 w 153"/>
                              <a:gd name="T65" fmla="*/ 223 h 240"/>
                              <a:gd name="T66" fmla="*/ 13 w 153"/>
                              <a:gd name="T67" fmla="*/ 209 h 240"/>
                              <a:gd name="T68" fmla="*/ 6 w 153"/>
                              <a:gd name="T69" fmla="*/ 191 h 240"/>
                              <a:gd name="T70" fmla="*/ 3 w 153"/>
                              <a:gd name="T71" fmla="*/ 170 h 240"/>
                              <a:gd name="T72" fmla="*/ 0 w 153"/>
                              <a:gd name="T73" fmla="*/ 117 h 240"/>
                              <a:gd name="T74" fmla="*/ 1 w 153"/>
                              <a:gd name="T75" fmla="*/ 90 h 240"/>
                              <a:gd name="T76" fmla="*/ 4 w 153"/>
                              <a:gd name="T77" fmla="*/ 66 h 240"/>
                              <a:gd name="T78" fmla="*/ 9 w 153"/>
                              <a:gd name="T79" fmla="*/ 46 h 240"/>
                              <a:gd name="T80" fmla="*/ 16 w 153"/>
                              <a:gd name="T81" fmla="*/ 29 h 240"/>
                              <a:gd name="T82" fmla="*/ 27 w 153"/>
                              <a:gd name="T83" fmla="*/ 16 h 240"/>
                              <a:gd name="T84" fmla="*/ 40 w 153"/>
                              <a:gd name="T85" fmla="*/ 7 h 240"/>
                              <a:gd name="T86" fmla="*/ 58 w 153"/>
                              <a:gd name="T87" fmla="*/ 2 h 240"/>
                              <a:gd name="T88" fmla="*/ 78 w 153"/>
                              <a:gd name="T89" fmla="*/ 0 h 240"/>
                              <a:gd name="T90" fmla="*/ 87 w 153"/>
                              <a:gd name="T91" fmla="*/ 0 h 240"/>
                              <a:gd name="T92" fmla="*/ 103 w 153"/>
                              <a:gd name="T93" fmla="*/ 2 h 240"/>
                              <a:gd name="T94" fmla="*/ 117 w 153"/>
                              <a:gd name="T95" fmla="*/ 7 h 240"/>
                              <a:gd name="T96" fmla="*/ 129 w 153"/>
                              <a:gd name="T97" fmla="*/ 14 h 240"/>
                              <a:gd name="T98" fmla="*/ 137 w 153"/>
                              <a:gd name="T99" fmla="*/ 23 h 240"/>
                              <a:gd name="T100" fmla="*/ 144 w 153"/>
                              <a:gd name="T101" fmla="*/ 35 h 240"/>
                              <a:gd name="T102" fmla="*/ 148 w 153"/>
                              <a:gd name="T103" fmla="*/ 49 h 240"/>
                              <a:gd name="T104" fmla="*/ 150 w 153"/>
                              <a:gd name="T105" fmla="*/ 73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53" h="240">
                                <a:moveTo>
                                  <a:pt x="105" y="73"/>
                                </a:moveTo>
                                <a:lnTo>
                                  <a:pt x="105" y="73"/>
                                </a:lnTo>
                                <a:lnTo>
                                  <a:pt x="104" y="67"/>
                                </a:lnTo>
                                <a:lnTo>
                                  <a:pt x="103" y="60"/>
                                </a:lnTo>
                                <a:lnTo>
                                  <a:pt x="101" y="53"/>
                                </a:lnTo>
                                <a:lnTo>
                                  <a:pt x="99" y="48"/>
                                </a:lnTo>
                                <a:lnTo>
                                  <a:pt x="95" y="42"/>
                                </a:lnTo>
                                <a:lnTo>
                                  <a:pt x="90" y="37"/>
                                </a:lnTo>
                                <a:lnTo>
                                  <a:pt x="85" y="35"/>
                                </a:lnTo>
                                <a:lnTo>
                                  <a:pt x="78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5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5"/>
                                </a:lnTo>
                                <a:lnTo>
                                  <a:pt x="54" y="53"/>
                                </a:lnTo>
                                <a:lnTo>
                                  <a:pt x="51" y="64"/>
                                </a:lnTo>
                                <a:lnTo>
                                  <a:pt x="49" y="78"/>
                                </a:lnTo>
                                <a:lnTo>
                                  <a:pt x="47" y="95"/>
                                </a:lnTo>
                                <a:lnTo>
                                  <a:pt x="47" y="115"/>
                                </a:lnTo>
                                <a:lnTo>
                                  <a:pt x="47" y="115"/>
                                </a:lnTo>
                                <a:lnTo>
                                  <a:pt x="47" y="135"/>
                                </a:lnTo>
                                <a:lnTo>
                                  <a:pt x="48" y="153"/>
                                </a:lnTo>
                                <a:lnTo>
                                  <a:pt x="50" y="168"/>
                                </a:lnTo>
                                <a:lnTo>
                                  <a:pt x="53" y="181"/>
                                </a:lnTo>
                                <a:lnTo>
                                  <a:pt x="57" y="192"/>
                                </a:lnTo>
                                <a:lnTo>
                                  <a:pt x="60" y="196"/>
                                </a:lnTo>
                                <a:lnTo>
                                  <a:pt x="63" y="199"/>
                                </a:lnTo>
                                <a:lnTo>
                                  <a:pt x="66" y="203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lnTo>
                                  <a:pt x="83" y="206"/>
                                </a:lnTo>
                                <a:lnTo>
                                  <a:pt x="88" y="204"/>
                                </a:lnTo>
                                <a:lnTo>
                                  <a:pt x="93" y="201"/>
                                </a:lnTo>
                                <a:lnTo>
                                  <a:pt x="97" y="196"/>
                                </a:lnTo>
                                <a:lnTo>
                                  <a:pt x="101" y="191"/>
                                </a:lnTo>
                                <a:lnTo>
                                  <a:pt x="104" y="185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69"/>
                                </a:lnTo>
                                <a:lnTo>
                                  <a:pt x="107" y="146"/>
                                </a:lnTo>
                                <a:lnTo>
                                  <a:pt x="77" y="146"/>
                                </a:lnTo>
                                <a:lnTo>
                                  <a:pt x="7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53" y="236"/>
                                </a:lnTo>
                                <a:lnTo>
                                  <a:pt x="118" y="236"/>
                                </a:lnTo>
                                <a:lnTo>
                                  <a:pt x="118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3" y="221"/>
                                </a:lnTo>
                                <a:lnTo>
                                  <a:pt x="108" y="226"/>
                                </a:lnTo>
                                <a:lnTo>
                                  <a:pt x="103" y="231"/>
                                </a:lnTo>
                                <a:lnTo>
                                  <a:pt x="97" y="234"/>
                                </a:lnTo>
                                <a:lnTo>
                                  <a:pt x="91" y="237"/>
                                </a:lnTo>
                                <a:lnTo>
                                  <a:pt x="84" y="239"/>
                                </a:lnTo>
                                <a:lnTo>
                                  <a:pt x="77" y="240"/>
                                </a:lnTo>
                                <a:lnTo>
                                  <a:pt x="69" y="240"/>
                                </a:lnTo>
                                <a:lnTo>
                                  <a:pt x="69" y="240"/>
                                </a:lnTo>
                                <a:lnTo>
                                  <a:pt x="59" y="240"/>
                                </a:lnTo>
                                <a:lnTo>
                                  <a:pt x="50" y="238"/>
                                </a:lnTo>
                                <a:lnTo>
                                  <a:pt x="41" y="236"/>
                                </a:lnTo>
                                <a:lnTo>
                                  <a:pt x="33" y="233"/>
                                </a:lnTo>
                                <a:lnTo>
                                  <a:pt x="27" y="228"/>
                                </a:lnTo>
                                <a:lnTo>
                                  <a:pt x="21" y="223"/>
                                </a:lnTo>
                                <a:lnTo>
                                  <a:pt x="17" y="217"/>
                                </a:lnTo>
                                <a:lnTo>
                                  <a:pt x="13" y="209"/>
                                </a:lnTo>
                                <a:lnTo>
                                  <a:pt x="9" y="201"/>
                                </a:lnTo>
                                <a:lnTo>
                                  <a:pt x="6" y="191"/>
                                </a:lnTo>
                                <a:lnTo>
                                  <a:pt x="4" y="181"/>
                                </a:lnTo>
                                <a:lnTo>
                                  <a:pt x="3" y="170"/>
                                </a:lnTo>
                                <a:lnTo>
                                  <a:pt x="1" y="146"/>
                                </a:lnTo>
                                <a:lnTo>
                                  <a:pt x="0" y="117"/>
                                </a:lnTo>
                                <a:lnTo>
                                  <a:pt x="0" y="117"/>
                                </a:lnTo>
                                <a:lnTo>
                                  <a:pt x="1" y="90"/>
                                </a:lnTo>
                                <a:lnTo>
                                  <a:pt x="2" y="78"/>
                                </a:lnTo>
                                <a:lnTo>
                                  <a:pt x="4" y="66"/>
                                </a:lnTo>
                                <a:lnTo>
                                  <a:pt x="6" y="56"/>
                                </a:lnTo>
                                <a:lnTo>
                                  <a:pt x="9" y="46"/>
                                </a:lnTo>
                                <a:lnTo>
                                  <a:pt x="12" y="37"/>
                                </a:lnTo>
                                <a:lnTo>
                                  <a:pt x="16" y="29"/>
                                </a:lnTo>
                                <a:lnTo>
                                  <a:pt x="21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9" y="4"/>
                                </a:lnTo>
                                <a:lnTo>
                                  <a:pt x="58" y="2"/>
                                </a:lnTo>
                                <a:lnTo>
                                  <a:pt x="67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0"/>
                                </a:lnTo>
                                <a:lnTo>
                                  <a:pt x="87" y="0"/>
                                </a:lnTo>
                                <a:lnTo>
                                  <a:pt x="95" y="1"/>
                                </a:lnTo>
                                <a:lnTo>
                                  <a:pt x="103" y="2"/>
                                </a:lnTo>
                                <a:lnTo>
                                  <a:pt x="110" y="4"/>
                                </a:lnTo>
                                <a:lnTo>
                                  <a:pt x="117" y="7"/>
                                </a:lnTo>
                                <a:lnTo>
                                  <a:pt x="123" y="10"/>
                                </a:lnTo>
                                <a:lnTo>
                                  <a:pt x="129" y="14"/>
                                </a:lnTo>
                                <a:lnTo>
                                  <a:pt x="133" y="18"/>
                                </a:lnTo>
                                <a:lnTo>
                                  <a:pt x="137" y="23"/>
                                </a:lnTo>
                                <a:lnTo>
                                  <a:pt x="141" y="29"/>
                                </a:lnTo>
                                <a:lnTo>
                                  <a:pt x="144" y="35"/>
                                </a:lnTo>
                                <a:lnTo>
                                  <a:pt x="146" y="42"/>
                                </a:lnTo>
                                <a:lnTo>
                                  <a:pt x="148" y="49"/>
                                </a:lnTo>
                                <a:lnTo>
                                  <a:pt x="149" y="57"/>
                                </a:lnTo>
                                <a:lnTo>
                                  <a:pt x="150" y="73"/>
                                </a:lnTo>
                                <a:lnTo>
                                  <a:pt x="1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46E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57115" name="Freeform 6"/>
                        <wps:cNvSpPr>
                          <a:spLocks noEditPoints="1"/>
                        </wps:cNvSpPr>
                        <wps:spPr bwMode="auto">
                          <a:xfrm>
                            <a:off x="98425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6 w 157"/>
                              <a:gd name="T1" fmla="*/ 0 h 232"/>
                              <a:gd name="T2" fmla="*/ 99 w 157"/>
                              <a:gd name="T3" fmla="*/ 1 h 232"/>
                              <a:gd name="T4" fmla="*/ 123 w 157"/>
                              <a:gd name="T5" fmla="*/ 9 h 232"/>
                              <a:gd name="T6" fmla="*/ 131 w 157"/>
                              <a:gd name="T7" fmla="*/ 15 h 232"/>
                              <a:gd name="T8" fmla="*/ 138 w 157"/>
                              <a:gd name="T9" fmla="*/ 23 h 232"/>
                              <a:gd name="T10" fmla="*/ 143 w 157"/>
                              <a:gd name="T11" fmla="*/ 33 h 232"/>
                              <a:gd name="T12" fmla="*/ 147 w 157"/>
                              <a:gd name="T13" fmla="*/ 46 h 232"/>
                              <a:gd name="T14" fmla="*/ 148 w 157"/>
                              <a:gd name="T15" fmla="*/ 60 h 232"/>
                              <a:gd name="T16" fmla="*/ 145 w 157"/>
                              <a:gd name="T17" fmla="*/ 81 h 232"/>
                              <a:gd name="T18" fmla="*/ 138 w 157"/>
                              <a:gd name="T19" fmla="*/ 98 h 232"/>
                              <a:gd name="T20" fmla="*/ 126 w 157"/>
                              <a:gd name="T21" fmla="*/ 110 h 232"/>
                              <a:gd name="T22" fmla="*/ 108 w 157"/>
                              <a:gd name="T23" fmla="*/ 118 h 232"/>
                              <a:gd name="T24" fmla="*/ 108 w 157"/>
                              <a:gd name="T25" fmla="*/ 118 h 232"/>
                              <a:gd name="T26" fmla="*/ 128 w 157"/>
                              <a:gd name="T27" fmla="*/ 124 h 232"/>
                              <a:gd name="T28" fmla="*/ 135 w 157"/>
                              <a:gd name="T29" fmla="*/ 129 h 232"/>
                              <a:gd name="T30" fmla="*/ 139 w 157"/>
                              <a:gd name="T31" fmla="*/ 137 h 232"/>
                              <a:gd name="T32" fmla="*/ 145 w 157"/>
                              <a:gd name="T33" fmla="*/ 157 h 232"/>
                              <a:gd name="T34" fmla="*/ 146 w 157"/>
                              <a:gd name="T35" fmla="*/ 188 h 232"/>
                              <a:gd name="T36" fmla="*/ 147 w 157"/>
                              <a:gd name="T37" fmla="*/ 205 h 232"/>
                              <a:gd name="T38" fmla="*/ 150 w 157"/>
                              <a:gd name="T39" fmla="*/ 221 h 232"/>
                              <a:gd name="T40" fmla="*/ 154 w 157"/>
                              <a:gd name="T41" fmla="*/ 228 h 232"/>
                              <a:gd name="T42" fmla="*/ 157 w 157"/>
                              <a:gd name="T43" fmla="*/ 232 h 232"/>
                              <a:gd name="T44" fmla="*/ 106 w 157"/>
                              <a:gd name="T45" fmla="*/ 232 h 232"/>
                              <a:gd name="T46" fmla="*/ 101 w 157"/>
                              <a:gd name="T47" fmla="*/ 221 h 232"/>
                              <a:gd name="T48" fmla="*/ 100 w 157"/>
                              <a:gd name="T49" fmla="*/ 208 h 232"/>
                              <a:gd name="T50" fmla="*/ 99 w 157"/>
                              <a:gd name="T51" fmla="*/ 163 h 232"/>
                              <a:gd name="T52" fmla="*/ 97 w 157"/>
                              <a:gd name="T53" fmla="*/ 151 h 232"/>
                              <a:gd name="T54" fmla="*/ 92 w 157"/>
                              <a:gd name="T55" fmla="*/ 142 h 232"/>
                              <a:gd name="T56" fmla="*/ 83 w 157"/>
                              <a:gd name="T57" fmla="*/ 136 h 232"/>
                              <a:gd name="T58" fmla="*/ 71 w 157"/>
                              <a:gd name="T59" fmla="*/ 134 h 232"/>
                              <a:gd name="T60" fmla="*/ 47 w 157"/>
                              <a:gd name="T61" fmla="*/ 232 h 232"/>
                              <a:gd name="T62" fmla="*/ 0 w 157"/>
                              <a:gd name="T63" fmla="*/ 0 h 232"/>
                              <a:gd name="T64" fmla="*/ 66 w 157"/>
                              <a:gd name="T65" fmla="*/ 101 h 232"/>
                              <a:gd name="T66" fmla="*/ 74 w 157"/>
                              <a:gd name="T67" fmla="*/ 101 h 232"/>
                              <a:gd name="T68" fmla="*/ 87 w 157"/>
                              <a:gd name="T69" fmla="*/ 97 h 232"/>
                              <a:gd name="T70" fmla="*/ 95 w 157"/>
                              <a:gd name="T71" fmla="*/ 89 h 232"/>
                              <a:gd name="T72" fmla="*/ 100 w 157"/>
                              <a:gd name="T73" fmla="*/ 75 h 232"/>
                              <a:gd name="T74" fmla="*/ 100 w 157"/>
                              <a:gd name="T75" fmla="*/ 67 h 232"/>
                              <a:gd name="T76" fmla="*/ 98 w 157"/>
                              <a:gd name="T77" fmla="*/ 53 h 232"/>
                              <a:gd name="T78" fmla="*/ 92 w 157"/>
                              <a:gd name="T79" fmla="*/ 43 h 232"/>
                              <a:gd name="T80" fmla="*/ 82 w 157"/>
                              <a:gd name="T81" fmla="*/ 37 h 232"/>
                              <a:gd name="T82" fmla="*/ 68 w 157"/>
                              <a:gd name="T83" fmla="*/ 34 h 232"/>
                              <a:gd name="T84" fmla="*/ 47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1"/>
                                </a:lnTo>
                                <a:lnTo>
                                  <a:pt x="112" y="4"/>
                                </a:lnTo>
                                <a:lnTo>
                                  <a:pt x="123" y="9"/>
                                </a:lnTo>
                                <a:lnTo>
                                  <a:pt x="127" y="12"/>
                                </a:lnTo>
                                <a:lnTo>
                                  <a:pt x="131" y="15"/>
                                </a:lnTo>
                                <a:lnTo>
                                  <a:pt x="135" y="19"/>
                                </a:lnTo>
                                <a:lnTo>
                                  <a:pt x="138" y="23"/>
                                </a:lnTo>
                                <a:lnTo>
                                  <a:pt x="141" y="28"/>
                                </a:lnTo>
                                <a:lnTo>
                                  <a:pt x="143" y="33"/>
                                </a:lnTo>
                                <a:lnTo>
                                  <a:pt x="145" y="40"/>
                                </a:lnTo>
                                <a:lnTo>
                                  <a:pt x="147" y="46"/>
                                </a:lnTo>
                                <a:lnTo>
                                  <a:pt x="148" y="60"/>
                                </a:lnTo>
                                <a:lnTo>
                                  <a:pt x="148" y="60"/>
                                </a:lnTo>
                                <a:lnTo>
                                  <a:pt x="147" y="71"/>
                                </a:lnTo>
                                <a:lnTo>
                                  <a:pt x="145" y="81"/>
                                </a:lnTo>
                                <a:lnTo>
                                  <a:pt x="142" y="90"/>
                                </a:lnTo>
                                <a:lnTo>
                                  <a:pt x="138" y="98"/>
                                </a:lnTo>
                                <a:lnTo>
                                  <a:pt x="133" y="104"/>
                                </a:lnTo>
                                <a:lnTo>
                                  <a:pt x="126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20" y="120"/>
                                </a:lnTo>
                                <a:lnTo>
                                  <a:pt x="128" y="124"/>
                                </a:lnTo>
                                <a:lnTo>
                                  <a:pt x="132" y="126"/>
                                </a:lnTo>
                                <a:lnTo>
                                  <a:pt x="135" y="129"/>
                                </a:lnTo>
                                <a:lnTo>
                                  <a:pt x="137" y="133"/>
                                </a:lnTo>
                                <a:lnTo>
                                  <a:pt x="139" y="137"/>
                                </a:lnTo>
                                <a:lnTo>
                                  <a:pt x="143" y="146"/>
                                </a:lnTo>
                                <a:lnTo>
                                  <a:pt x="145" y="157"/>
                                </a:lnTo>
                                <a:lnTo>
                                  <a:pt x="146" y="171"/>
                                </a:lnTo>
                                <a:lnTo>
                                  <a:pt x="146" y="188"/>
                                </a:lnTo>
                                <a:lnTo>
                                  <a:pt x="146" y="188"/>
                                </a:lnTo>
                                <a:lnTo>
                                  <a:pt x="147" y="205"/>
                                </a:lnTo>
                                <a:lnTo>
                                  <a:pt x="148" y="217"/>
                                </a:lnTo>
                                <a:lnTo>
                                  <a:pt x="150" y="221"/>
                                </a:lnTo>
                                <a:lnTo>
                                  <a:pt x="151" y="225"/>
                                </a:lnTo>
                                <a:lnTo>
                                  <a:pt x="154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3" y="227"/>
                                </a:lnTo>
                                <a:lnTo>
                                  <a:pt x="101" y="221"/>
                                </a:lnTo>
                                <a:lnTo>
                                  <a:pt x="100" y="215"/>
                                </a:lnTo>
                                <a:lnTo>
                                  <a:pt x="100" y="208"/>
                                </a:lnTo>
                                <a:lnTo>
                                  <a:pt x="99" y="163"/>
                                </a:lnTo>
                                <a:lnTo>
                                  <a:pt x="99" y="163"/>
                                </a:lnTo>
                                <a:lnTo>
                                  <a:pt x="98" y="157"/>
                                </a:lnTo>
                                <a:lnTo>
                                  <a:pt x="97" y="151"/>
                                </a:lnTo>
                                <a:lnTo>
                                  <a:pt x="95" y="146"/>
                                </a:lnTo>
                                <a:lnTo>
                                  <a:pt x="92" y="142"/>
                                </a:lnTo>
                                <a:lnTo>
                                  <a:pt x="88" y="139"/>
                                </a:lnTo>
                                <a:lnTo>
                                  <a:pt x="83" y="136"/>
                                </a:lnTo>
                                <a:lnTo>
                                  <a:pt x="78" y="135"/>
                                </a:lnTo>
                                <a:lnTo>
                                  <a:pt x="71" y="134"/>
                                </a:lnTo>
                                <a:lnTo>
                                  <a:pt x="47" y="134"/>
                                </a:lnTo>
                                <a:lnTo>
                                  <a:pt x="47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7" y="101"/>
                                </a:moveTo>
                                <a:lnTo>
                                  <a:pt x="66" y="101"/>
                                </a:lnTo>
                                <a:lnTo>
                                  <a:pt x="66" y="101"/>
                                </a:lnTo>
                                <a:lnTo>
                                  <a:pt x="74" y="101"/>
                                </a:lnTo>
                                <a:lnTo>
                                  <a:pt x="81" y="99"/>
                                </a:lnTo>
                                <a:lnTo>
                                  <a:pt x="87" y="97"/>
                                </a:lnTo>
                                <a:lnTo>
                                  <a:pt x="91" y="93"/>
                                </a:lnTo>
                                <a:lnTo>
                                  <a:pt x="95" y="89"/>
                                </a:lnTo>
                                <a:lnTo>
                                  <a:pt x="98" y="83"/>
                                </a:lnTo>
                                <a:lnTo>
                                  <a:pt x="100" y="75"/>
                                </a:lnTo>
                                <a:lnTo>
                                  <a:pt x="100" y="67"/>
                                </a:lnTo>
                                <a:lnTo>
                                  <a:pt x="100" y="67"/>
                                </a:lnTo>
                                <a:lnTo>
                                  <a:pt x="100" y="59"/>
                                </a:lnTo>
                                <a:lnTo>
                                  <a:pt x="98" y="53"/>
                                </a:lnTo>
                                <a:lnTo>
                                  <a:pt x="96" y="48"/>
                                </a:lnTo>
                                <a:lnTo>
                                  <a:pt x="92" y="43"/>
                                </a:lnTo>
                                <a:lnTo>
                                  <a:pt x="88" y="40"/>
                                </a:lnTo>
                                <a:lnTo>
                                  <a:pt x="82" y="37"/>
                                </a:lnTo>
                                <a:lnTo>
                                  <a:pt x="76" y="35"/>
                                </a:lnTo>
                                <a:lnTo>
                                  <a:pt x="68" y="34"/>
                                </a:lnTo>
                                <a:lnTo>
                                  <a:pt x="47" y="34"/>
                                </a:lnTo>
                                <a:lnTo>
                                  <a:pt x="4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373DE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3089209" name="Freeform 7"/>
                        <wps:cNvSpPr>
                          <a:spLocks noEditPoints="1"/>
                        </wps:cNvSpPr>
                        <wps:spPr bwMode="auto">
                          <a:xfrm>
                            <a:off x="192088" y="421640"/>
                            <a:ext cx="84138" cy="127000"/>
                          </a:xfrm>
                          <a:custGeom>
                            <a:avLst/>
                            <a:gdLst>
                              <a:gd name="T0" fmla="*/ 79 w 158"/>
                              <a:gd name="T1" fmla="*/ 0 h 240"/>
                              <a:gd name="T2" fmla="*/ 102 w 158"/>
                              <a:gd name="T3" fmla="*/ 2 h 240"/>
                              <a:gd name="T4" fmla="*/ 122 w 158"/>
                              <a:gd name="T5" fmla="*/ 8 h 240"/>
                              <a:gd name="T6" fmla="*/ 135 w 158"/>
                              <a:gd name="T7" fmla="*/ 19 h 240"/>
                              <a:gd name="T8" fmla="*/ 145 w 158"/>
                              <a:gd name="T9" fmla="*/ 33 h 240"/>
                              <a:gd name="T10" fmla="*/ 152 w 158"/>
                              <a:gd name="T11" fmla="*/ 51 h 240"/>
                              <a:gd name="T12" fmla="*/ 156 w 158"/>
                              <a:gd name="T13" fmla="*/ 72 h 240"/>
                              <a:gd name="T14" fmla="*/ 158 w 158"/>
                              <a:gd name="T15" fmla="*/ 121 h 240"/>
                              <a:gd name="T16" fmla="*/ 158 w 158"/>
                              <a:gd name="T17" fmla="*/ 146 h 240"/>
                              <a:gd name="T18" fmla="*/ 154 w 158"/>
                              <a:gd name="T19" fmla="*/ 179 h 240"/>
                              <a:gd name="T20" fmla="*/ 149 w 158"/>
                              <a:gd name="T21" fmla="*/ 198 h 240"/>
                              <a:gd name="T22" fmla="*/ 141 w 158"/>
                              <a:gd name="T23" fmla="*/ 215 h 240"/>
                              <a:gd name="T24" fmla="*/ 129 w 158"/>
                              <a:gd name="T25" fmla="*/ 227 h 240"/>
                              <a:gd name="T26" fmla="*/ 113 w 158"/>
                              <a:gd name="T27" fmla="*/ 235 h 240"/>
                              <a:gd name="T28" fmla="*/ 92 w 158"/>
                              <a:gd name="T29" fmla="*/ 240 h 240"/>
                              <a:gd name="T30" fmla="*/ 79 w 158"/>
                              <a:gd name="T31" fmla="*/ 240 h 240"/>
                              <a:gd name="T32" fmla="*/ 56 w 158"/>
                              <a:gd name="T33" fmla="*/ 238 h 240"/>
                              <a:gd name="T34" fmla="*/ 38 w 158"/>
                              <a:gd name="T35" fmla="*/ 232 h 240"/>
                              <a:gd name="T36" fmla="*/ 24 w 158"/>
                              <a:gd name="T37" fmla="*/ 221 h 240"/>
                              <a:gd name="T38" fmla="*/ 13 w 158"/>
                              <a:gd name="T39" fmla="*/ 207 h 240"/>
                              <a:gd name="T40" fmla="*/ 7 w 158"/>
                              <a:gd name="T41" fmla="*/ 189 h 240"/>
                              <a:gd name="T42" fmla="*/ 3 w 158"/>
                              <a:gd name="T43" fmla="*/ 168 h 240"/>
                              <a:gd name="T44" fmla="*/ 0 w 158"/>
                              <a:gd name="T45" fmla="*/ 121 h 240"/>
                              <a:gd name="T46" fmla="*/ 1 w 158"/>
                              <a:gd name="T47" fmla="*/ 94 h 240"/>
                              <a:gd name="T48" fmla="*/ 5 w 158"/>
                              <a:gd name="T49" fmla="*/ 61 h 240"/>
                              <a:gd name="T50" fmla="*/ 10 w 158"/>
                              <a:gd name="T51" fmla="*/ 42 h 240"/>
                              <a:gd name="T52" fmla="*/ 18 w 158"/>
                              <a:gd name="T53" fmla="*/ 26 h 240"/>
                              <a:gd name="T54" fmla="*/ 31 w 158"/>
                              <a:gd name="T55" fmla="*/ 13 h 240"/>
                              <a:gd name="T56" fmla="*/ 46 w 158"/>
                              <a:gd name="T57" fmla="*/ 5 h 240"/>
                              <a:gd name="T58" fmla="*/ 67 w 158"/>
                              <a:gd name="T59" fmla="*/ 0 h 240"/>
                              <a:gd name="T60" fmla="*/ 79 w 158"/>
                              <a:gd name="T61" fmla="*/ 0 h 240"/>
                              <a:gd name="T62" fmla="*/ 79 w 158"/>
                              <a:gd name="T63" fmla="*/ 206 h 240"/>
                              <a:gd name="T64" fmla="*/ 88 w 158"/>
                              <a:gd name="T65" fmla="*/ 205 h 240"/>
                              <a:gd name="T66" fmla="*/ 96 w 158"/>
                              <a:gd name="T67" fmla="*/ 202 h 240"/>
                              <a:gd name="T68" fmla="*/ 101 w 158"/>
                              <a:gd name="T69" fmla="*/ 195 h 240"/>
                              <a:gd name="T70" fmla="*/ 106 w 158"/>
                              <a:gd name="T71" fmla="*/ 186 h 240"/>
                              <a:gd name="T72" fmla="*/ 111 w 158"/>
                              <a:gd name="T73" fmla="*/ 160 h 240"/>
                              <a:gd name="T74" fmla="*/ 112 w 158"/>
                              <a:gd name="T75" fmla="*/ 121 h 240"/>
                              <a:gd name="T76" fmla="*/ 112 w 158"/>
                              <a:gd name="T77" fmla="*/ 98 h 240"/>
                              <a:gd name="T78" fmla="*/ 109 w 158"/>
                              <a:gd name="T79" fmla="*/ 66 h 240"/>
                              <a:gd name="T80" fmla="*/ 103 w 158"/>
                              <a:gd name="T81" fmla="*/ 49 h 240"/>
                              <a:gd name="T82" fmla="*/ 99 w 158"/>
                              <a:gd name="T83" fmla="*/ 42 h 240"/>
                              <a:gd name="T84" fmla="*/ 92 w 158"/>
                              <a:gd name="T85" fmla="*/ 36 h 240"/>
                              <a:gd name="T86" fmla="*/ 84 w 158"/>
                              <a:gd name="T87" fmla="*/ 34 h 240"/>
                              <a:gd name="T88" fmla="*/ 79 w 158"/>
                              <a:gd name="T89" fmla="*/ 34 h 240"/>
                              <a:gd name="T90" fmla="*/ 70 w 158"/>
                              <a:gd name="T91" fmla="*/ 35 h 240"/>
                              <a:gd name="T92" fmla="*/ 63 w 158"/>
                              <a:gd name="T93" fmla="*/ 38 h 240"/>
                              <a:gd name="T94" fmla="*/ 57 w 158"/>
                              <a:gd name="T95" fmla="*/ 45 h 240"/>
                              <a:gd name="T96" fmla="*/ 53 w 158"/>
                              <a:gd name="T97" fmla="*/ 54 h 240"/>
                              <a:gd name="T98" fmla="*/ 49 w 158"/>
                              <a:gd name="T99" fmla="*/ 80 h 240"/>
                              <a:gd name="T100" fmla="*/ 48 w 158"/>
                              <a:gd name="T101" fmla="*/ 121 h 240"/>
                              <a:gd name="T102" fmla="*/ 48 w 158"/>
                              <a:gd name="T103" fmla="*/ 142 h 240"/>
                              <a:gd name="T104" fmla="*/ 50 w 158"/>
                              <a:gd name="T105" fmla="*/ 174 h 240"/>
                              <a:gd name="T106" fmla="*/ 55 w 158"/>
                              <a:gd name="T107" fmla="*/ 191 h 240"/>
                              <a:gd name="T108" fmla="*/ 60 w 158"/>
                              <a:gd name="T109" fmla="*/ 198 h 240"/>
                              <a:gd name="T110" fmla="*/ 66 w 158"/>
                              <a:gd name="T111" fmla="*/ 204 h 240"/>
                              <a:gd name="T112" fmla="*/ 74 w 158"/>
                              <a:gd name="T113" fmla="*/ 206 h 240"/>
                              <a:gd name="T114" fmla="*/ 79 w 158"/>
                              <a:gd name="T115" fmla="*/ 206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8" h="240">
                                <a:moveTo>
                                  <a:pt x="79" y="0"/>
                                </a:moveTo>
                                <a:lnTo>
                                  <a:pt x="79" y="0"/>
                                </a:lnTo>
                                <a:lnTo>
                                  <a:pt x="92" y="0"/>
                                </a:lnTo>
                                <a:lnTo>
                                  <a:pt x="102" y="2"/>
                                </a:lnTo>
                                <a:lnTo>
                                  <a:pt x="113" y="5"/>
                                </a:lnTo>
                                <a:lnTo>
                                  <a:pt x="122" y="8"/>
                                </a:lnTo>
                                <a:lnTo>
                                  <a:pt x="129" y="13"/>
                                </a:lnTo>
                                <a:lnTo>
                                  <a:pt x="135" y="19"/>
                                </a:lnTo>
                                <a:lnTo>
                                  <a:pt x="141" y="26"/>
                                </a:lnTo>
                                <a:lnTo>
                                  <a:pt x="145" y="33"/>
                                </a:lnTo>
                                <a:lnTo>
                                  <a:pt x="149" y="42"/>
                                </a:lnTo>
                                <a:lnTo>
                                  <a:pt x="152" y="51"/>
                                </a:lnTo>
                                <a:lnTo>
                                  <a:pt x="154" y="61"/>
                                </a:lnTo>
                                <a:lnTo>
                                  <a:pt x="156" y="72"/>
                                </a:lnTo>
                                <a:lnTo>
                                  <a:pt x="158" y="94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46"/>
                                </a:lnTo>
                                <a:lnTo>
                                  <a:pt x="156" y="168"/>
                                </a:lnTo>
                                <a:lnTo>
                                  <a:pt x="154" y="179"/>
                                </a:lnTo>
                                <a:lnTo>
                                  <a:pt x="152" y="189"/>
                                </a:lnTo>
                                <a:lnTo>
                                  <a:pt x="149" y="198"/>
                                </a:lnTo>
                                <a:lnTo>
                                  <a:pt x="145" y="207"/>
                                </a:lnTo>
                                <a:lnTo>
                                  <a:pt x="141" y="215"/>
                                </a:lnTo>
                                <a:lnTo>
                                  <a:pt x="135" y="221"/>
                                </a:lnTo>
                                <a:lnTo>
                                  <a:pt x="129" y="227"/>
                                </a:lnTo>
                                <a:lnTo>
                                  <a:pt x="122" y="232"/>
                                </a:lnTo>
                                <a:lnTo>
                                  <a:pt x="113" y="235"/>
                                </a:lnTo>
                                <a:lnTo>
                                  <a:pt x="102" y="238"/>
                                </a:lnTo>
                                <a:lnTo>
                                  <a:pt x="92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0"/>
                                </a:lnTo>
                                <a:lnTo>
                                  <a:pt x="67" y="240"/>
                                </a:lnTo>
                                <a:lnTo>
                                  <a:pt x="56" y="238"/>
                                </a:lnTo>
                                <a:lnTo>
                                  <a:pt x="46" y="235"/>
                                </a:lnTo>
                                <a:lnTo>
                                  <a:pt x="38" y="232"/>
                                </a:lnTo>
                                <a:lnTo>
                                  <a:pt x="31" y="227"/>
                                </a:lnTo>
                                <a:lnTo>
                                  <a:pt x="24" y="221"/>
                                </a:lnTo>
                                <a:lnTo>
                                  <a:pt x="18" y="215"/>
                                </a:lnTo>
                                <a:lnTo>
                                  <a:pt x="13" y="207"/>
                                </a:lnTo>
                                <a:lnTo>
                                  <a:pt x="10" y="198"/>
                                </a:lnTo>
                                <a:lnTo>
                                  <a:pt x="7" y="189"/>
                                </a:lnTo>
                                <a:lnTo>
                                  <a:pt x="5" y="179"/>
                                </a:lnTo>
                                <a:lnTo>
                                  <a:pt x="3" y="168"/>
                                </a:lnTo>
                                <a:lnTo>
                                  <a:pt x="1" y="146"/>
                                </a:lnTo>
                                <a:lnTo>
                                  <a:pt x="0" y="121"/>
                                </a:lnTo>
                                <a:lnTo>
                                  <a:pt x="0" y="121"/>
                                </a:lnTo>
                                <a:lnTo>
                                  <a:pt x="1" y="94"/>
                                </a:lnTo>
                                <a:lnTo>
                                  <a:pt x="3" y="72"/>
                                </a:lnTo>
                                <a:lnTo>
                                  <a:pt x="5" y="61"/>
                                </a:lnTo>
                                <a:lnTo>
                                  <a:pt x="7" y="51"/>
                                </a:lnTo>
                                <a:lnTo>
                                  <a:pt x="10" y="42"/>
                                </a:lnTo>
                                <a:lnTo>
                                  <a:pt x="13" y="33"/>
                                </a:lnTo>
                                <a:lnTo>
                                  <a:pt x="18" y="26"/>
                                </a:lnTo>
                                <a:lnTo>
                                  <a:pt x="24" y="19"/>
                                </a:lnTo>
                                <a:lnTo>
                                  <a:pt x="31" y="13"/>
                                </a:lnTo>
                                <a:lnTo>
                                  <a:pt x="38" y="8"/>
                                </a:lnTo>
                                <a:lnTo>
                                  <a:pt x="46" y="5"/>
                                </a:lnTo>
                                <a:lnTo>
                                  <a:pt x="56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79" y="206"/>
                                </a:moveTo>
                                <a:lnTo>
                                  <a:pt x="79" y="206"/>
                                </a:lnTo>
                                <a:lnTo>
                                  <a:pt x="84" y="206"/>
                                </a:lnTo>
                                <a:lnTo>
                                  <a:pt x="88" y="205"/>
                                </a:lnTo>
                                <a:lnTo>
                                  <a:pt x="92" y="204"/>
                                </a:lnTo>
                                <a:lnTo>
                                  <a:pt x="96" y="202"/>
                                </a:lnTo>
                                <a:lnTo>
                                  <a:pt x="99" y="198"/>
                                </a:lnTo>
                                <a:lnTo>
                                  <a:pt x="101" y="195"/>
                                </a:lnTo>
                                <a:lnTo>
                                  <a:pt x="103" y="191"/>
                                </a:lnTo>
                                <a:lnTo>
                                  <a:pt x="106" y="186"/>
                                </a:lnTo>
                                <a:lnTo>
                                  <a:pt x="109" y="174"/>
                                </a:lnTo>
                                <a:lnTo>
                                  <a:pt x="111" y="160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21"/>
                                </a:lnTo>
                                <a:lnTo>
                                  <a:pt x="112" y="121"/>
                                </a:lnTo>
                                <a:lnTo>
                                  <a:pt x="112" y="98"/>
                                </a:lnTo>
                                <a:lnTo>
                                  <a:pt x="111" y="80"/>
                                </a:lnTo>
                                <a:lnTo>
                                  <a:pt x="109" y="66"/>
                                </a:lnTo>
                                <a:lnTo>
                                  <a:pt x="106" y="54"/>
                                </a:lnTo>
                                <a:lnTo>
                                  <a:pt x="103" y="49"/>
                                </a:lnTo>
                                <a:lnTo>
                                  <a:pt x="101" y="45"/>
                                </a:lnTo>
                                <a:lnTo>
                                  <a:pt x="99" y="42"/>
                                </a:lnTo>
                                <a:lnTo>
                                  <a:pt x="96" y="38"/>
                                </a:lnTo>
                                <a:lnTo>
                                  <a:pt x="92" y="36"/>
                                </a:lnTo>
                                <a:lnTo>
                                  <a:pt x="88" y="35"/>
                                </a:lnTo>
                                <a:lnTo>
                                  <a:pt x="84" y="34"/>
                                </a:lnTo>
                                <a:lnTo>
                                  <a:pt x="79" y="34"/>
                                </a:lnTo>
                                <a:lnTo>
                                  <a:pt x="79" y="34"/>
                                </a:lnTo>
                                <a:lnTo>
                                  <a:pt x="74" y="34"/>
                                </a:lnTo>
                                <a:lnTo>
                                  <a:pt x="70" y="35"/>
                                </a:lnTo>
                                <a:lnTo>
                                  <a:pt x="66" y="36"/>
                                </a:lnTo>
                                <a:lnTo>
                                  <a:pt x="63" y="38"/>
                                </a:lnTo>
                                <a:lnTo>
                                  <a:pt x="60" y="42"/>
                                </a:lnTo>
                                <a:lnTo>
                                  <a:pt x="57" y="45"/>
                                </a:lnTo>
                                <a:lnTo>
                                  <a:pt x="55" y="49"/>
                                </a:lnTo>
                                <a:lnTo>
                                  <a:pt x="53" y="54"/>
                                </a:lnTo>
                                <a:lnTo>
                                  <a:pt x="50" y="66"/>
                                </a:lnTo>
                                <a:lnTo>
                                  <a:pt x="49" y="80"/>
                                </a:lnTo>
                                <a:lnTo>
                                  <a:pt x="48" y="98"/>
                                </a:lnTo>
                                <a:lnTo>
                                  <a:pt x="48" y="121"/>
                                </a:lnTo>
                                <a:lnTo>
                                  <a:pt x="48" y="121"/>
                                </a:lnTo>
                                <a:lnTo>
                                  <a:pt x="48" y="142"/>
                                </a:lnTo>
                                <a:lnTo>
                                  <a:pt x="49" y="160"/>
                                </a:lnTo>
                                <a:lnTo>
                                  <a:pt x="50" y="174"/>
                                </a:lnTo>
                                <a:lnTo>
                                  <a:pt x="53" y="186"/>
                                </a:lnTo>
                                <a:lnTo>
                                  <a:pt x="55" y="191"/>
                                </a:lnTo>
                                <a:lnTo>
                                  <a:pt x="57" y="195"/>
                                </a:lnTo>
                                <a:lnTo>
                                  <a:pt x="60" y="198"/>
                                </a:lnTo>
                                <a:lnTo>
                                  <a:pt x="63" y="202"/>
                                </a:lnTo>
                                <a:lnTo>
                                  <a:pt x="66" y="204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2099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1665308" name="Freeform 8"/>
                        <wps:cNvSpPr>
                          <a:spLocks/>
                        </wps:cNvSpPr>
                        <wps:spPr bwMode="auto">
                          <a:xfrm>
                            <a:off x="290513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7 w 148"/>
                              <a:gd name="T1" fmla="*/ 0 h 236"/>
                              <a:gd name="T2" fmla="*/ 47 w 148"/>
                              <a:gd name="T3" fmla="*/ 162 h 236"/>
                              <a:gd name="T4" fmla="*/ 47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50 w 148"/>
                              <a:gd name="T11" fmla="*/ 184 h 236"/>
                              <a:gd name="T12" fmla="*/ 52 w 148"/>
                              <a:gd name="T13" fmla="*/ 190 h 236"/>
                              <a:gd name="T14" fmla="*/ 56 w 148"/>
                              <a:gd name="T15" fmla="*/ 195 h 236"/>
                              <a:gd name="T16" fmla="*/ 60 w 148"/>
                              <a:gd name="T17" fmla="*/ 199 h 236"/>
                              <a:gd name="T18" fmla="*/ 66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1 w 148"/>
                              <a:gd name="T25" fmla="*/ 202 h 236"/>
                              <a:gd name="T26" fmla="*/ 87 w 148"/>
                              <a:gd name="T27" fmla="*/ 199 h 236"/>
                              <a:gd name="T28" fmla="*/ 93 w 148"/>
                              <a:gd name="T29" fmla="*/ 195 h 236"/>
                              <a:gd name="T30" fmla="*/ 96 w 148"/>
                              <a:gd name="T31" fmla="*/ 190 h 236"/>
                              <a:gd name="T32" fmla="*/ 99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2 w 148"/>
                              <a:gd name="T39" fmla="*/ 162 h 236"/>
                              <a:gd name="T40" fmla="*/ 102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7 w 148"/>
                              <a:gd name="T49" fmla="*/ 172 h 236"/>
                              <a:gd name="T50" fmla="*/ 146 w 148"/>
                              <a:gd name="T51" fmla="*/ 182 h 236"/>
                              <a:gd name="T52" fmla="*/ 144 w 148"/>
                              <a:gd name="T53" fmla="*/ 190 h 236"/>
                              <a:gd name="T54" fmla="*/ 142 w 148"/>
                              <a:gd name="T55" fmla="*/ 199 h 236"/>
                              <a:gd name="T56" fmla="*/ 138 w 148"/>
                              <a:gd name="T57" fmla="*/ 206 h 236"/>
                              <a:gd name="T58" fmla="*/ 135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9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60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7 w 148"/>
                              <a:gd name="T97" fmla="*/ 200 h 236"/>
                              <a:gd name="T98" fmla="*/ 4 w 148"/>
                              <a:gd name="T99" fmla="*/ 191 h 236"/>
                              <a:gd name="T100" fmla="*/ 1 w 148"/>
                              <a:gd name="T101" fmla="*/ 182 h 236"/>
                              <a:gd name="T102" fmla="*/ 0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7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7" y="0"/>
                                </a:moveTo>
                                <a:lnTo>
                                  <a:pt x="47" y="162"/>
                                </a:lnTo>
                                <a:lnTo>
                                  <a:pt x="47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50" y="184"/>
                                </a:lnTo>
                                <a:lnTo>
                                  <a:pt x="52" y="190"/>
                                </a:lnTo>
                                <a:lnTo>
                                  <a:pt x="56" y="195"/>
                                </a:lnTo>
                                <a:lnTo>
                                  <a:pt x="60" y="199"/>
                                </a:lnTo>
                                <a:lnTo>
                                  <a:pt x="66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1" y="202"/>
                                </a:lnTo>
                                <a:lnTo>
                                  <a:pt x="87" y="199"/>
                                </a:lnTo>
                                <a:lnTo>
                                  <a:pt x="93" y="195"/>
                                </a:lnTo>
                                <a:lnTo>
                                  <a:pt x="96" y="190"/>
                                </a:lnTo>
                                <a:lnTo>
                                  <a:pt x="99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2" y="162"/>
                                </a:lnTo>
                                <a:lnTo>
                                  <a:pt x="102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72"/>
                                </a:lnTo>
                                <a:lnTo>
                                  <a:pt x="146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2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5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9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60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7" y="200"/>
                                </a:lnTo>
                                <a:lnTo>
                                  <a:pt x="4" y="191"/>
                                </a:lnTo>
                                <a:lnTo>
                                  <a:pt x="1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B68A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2224871" name="Freeform 9"/>
                        <wps:cNvSpPr>
                          <a:spLocks noEditPoints="1"/>
                        </wps:cNvSpPr>
                        <wps:spPr bwMode="auto">
                          <a:xfrm>
                            <a:off x="388938" y="423228"/>
                            <a:ext cx="76200" cy="123825"/>
                          </a:xfrm>
                          <a:custGeom>
                            <a:avLst/>
                            <a:gdLst>
                              <a:gd name="T0" fmla="*/ 0 w 144"/>
                              <a:gd name="T1" fmla="*/ 0 h 232"/>
                              <a:gd name="T2" fmla="*/ 82 w 144"/>
                              <a:gd name="T3" fmla="*/ 0 h 232"/>
                              <a:gd name="T4" fmla="*/ 82 w 144"/>
                              <a:gd name="T5" fmla="*/ 0 h 232"/>
                              <a:gd name="T6" fmla="*/ 90 w 144"/>
                              <a:gd name="T7" fmla="*/ 1 h 232"/>
                              <a:gd name="T8" fmla="*/ 98 w 144"/>
                              <a:gd name="T9" fmla="*/ 2 h 232"/>
                              <a:gd name="T10" fmla="*/ 105 w 144"/>
                              <a:gd name="T11" fmla="*/ 4 h 232"/>
                              <a:gd name="T12" fmla="*/ 111 w 144"/>
                              <a:gd name="T13" fmla="*/ 6 h 232"/>
                              <a:gd name="T14" fmla="*/ 117 w 144"/>
                              <a:gd name="T15" fmla="*/ 9 h 232"/>
                              <a:gd name="T16" fmla="*/ 122 w 144"/>
                              <a:gd name="T17" fmla="*/ 13 h 232"/>
                              <a:gd name="T18" fmla="*/ 127 w 144"/>
                              <a:gd name="T19" fmla="*/ 17 h 232"/>
                              <a:gd name="T20" fmla="*/ 131 w 144"/>
                              <a:gd name="T21" fmla="*/ 22 h 232"/>
                              <a:gd name="T22" fmla="*/ 134 w 144"/>
                              <a:gd name="T23" fmla="*/ 27 h 232"/>
                              <a:gd name="T24" fmla="*/ 137 w 144"/>
                              <a:gd name="T25" fmla="*/ 32 h 232"/>
                              <a:gd name="T26" fmla="*/ 141 w 144"/>
                              <a:gd name="T27" fmla="*/ 45 h 232"/>
                              <a:gd name="T28" fmla="*/ 144 w 144"/>
                              <a:gd name="T29" fmla="*/ 57 h 232"/>
                              <a:gd name="T30" fmla="*/ 144 w 144"/>
                              <a:gd name="T31" fmla="*/ 70 h 232"/>
                              <a:gd name="T32" fmla="*/ 144 w 144"/>
                              <a:gd name="T33" fmla="*/ 70 h 232"/>
                              <a:gd name="T34" fmla="*/ 144 w 144"/>
                              <a:gd name="T35" fmla="*/ 78 h 232"/>
                              <a:gd name="T36" fmla="*/ 143 w 144"/>
                              <a:gd name="T37" fmla="*/ 86 h 232"/>
                              <a:gd name="T38" fmla="*/ 141 w 144"/>
                              <a:gd name="T39" fmla="*/ 94 h 232"/>
                              <a:gd name="T40" fmla="*/ 139 w 144"/>
                              <a:gd name="T41" fmla="*/ 101 h 232"/>
                              <a:gd name="T42" fmla="*/ 136 w 144"/>
                              <a:gd name="T43" fmla="*/ 107 h 232"/>
                              <a:gd name="T44" fmla="*/ 133 w 144"/>
                              <a:gd name="T45" fmla="*/ 112 h 232"/>
                              <a:gd name="T46" fmla="*/ 129 w 144"/>
                              <a:gd name="T47" fmla="*/ 118 h 232"/>
                              <a:gd name="T48" fmla="*/ 124 w 144"/>
                              <a:gd name="T49" fmla="*/ 123 h 232"/>
                              <a:gd name="T50" fmla="*/ 119 w 144"/>
                              <a:gd name="T51" fmla="*/ 127 h 232"/>
                              <a:gd name="T52" fmla="*/ 114 w 144"/>
                              <a:gd name="T53" fmla="*/ 130 h 232"/>
                              <a:gd name="T54" fmla="*/ 108 w 144"/>
                              <a:gd name="T55" fmla="*/ 133 h 232"/>
                              <a:gd name="T56" fmla="*/ 101 w 144"/>
                              <a:gd name="T57" fmla="*/ 136 h 232"/>
                              <a:gd name="T58" fmla="*/ 95 w 144"/>
                              <a:gd name="T59" fmla="*/ 137 h 232"/>
                              <a:gd name="T60" fmla="*/ 87 w 144"/>
                              <a:gd name="T61" fmla="*/ 139 h 232"/>
                              <a:gd name="T62" fmla="*/ 71 w 144"/>
                              <a:gd name="T63" fmla="*/ 140 h 232"/>
                              <a:gd name="T64" fmla="*/ 46 w 144"/>
                              <a:gd name="T65" fmla="*/ 140 h 232"/>
                              <a:gd name="T66" fmla="*/ 46 w 144"/>
                              <a:gd name="T67" fmla="*/ 232 h 232"/>
                              <a:gd name="T68" fmla="*/ 0 w 144"/>
                              <a:gd name="T69" fmla="*/ 232 h 232"/>
                              <a:gd name="T70" fmla="*/ 0 w 144"/>
                              <a:gd name="T71" fmla="*/ 0 h 232"/>
                              <a:gd name="T72" fmla="*/ 46 w 144"/>
                              <a:gd name="T73" fmla="*/ 105 h 232"/>
                              <a:gd name="T74" fmla="*/ 67 w 144"/>
                              <a:gd name="T75" fmla="*/ 105 h 232"/>
                              <a:gd name="T76" fmla="*/ 67 w 144"/>
                              <a:gd name="T77" fmla="*/ 105 h 232"/>
                              <a:gd name="T78" fmla="*/ 74 w 144"/>
                              <a:gd name="T79" fmla="*/ 104 h 232"/>
                              <a:gd name="T80" fmla="*/ 80 w 144"/>
                              <a:gd name="T81" fmla="*/ 103 h 232"/>
                              <a:gd name="T82" fmla="*/ 85 w 144"/>
                              <a:gd name="T83" fmla="*/ 100 h 232"/>
                              <a:gd name="T84" fmla="*/ 90 w 144"/>
                              <a:gd name="T85" fmla="*/ 96 h 232"/>
                              <a:gd name="T86" fmla="*/ 93 w 144"/>
                              <a:gd name="T87" fmla="*/ 92 h 232"/>
                              <a:gd name="T88" fmla="*/ 96 w 144"/>
                              <a:gd name="T89" fmla="*/ 86 h 232"/>
                              <a:gd name="T90" fmla="*/ 98 w 144"/>
                              <a:gd name="T91" fmla="*/ 79 h 232"/>
                              <a:gd name="T92" fmla="*/ 98 w 144"/>
                              <a:gd name="T93" fmla="*/ 70 h 232"/>
                              <a:gd name="T94" fmla="*/ 98 w 144"/>
                              <a:gd name="T95" fmla="*/ 70 h 232"/>
                              <a:gd name="T96" fmla="*/ 98 w 144"/>
                              <a:gd name="T97" fmla="*/ 62 h 232"/>
                              <a:gd name="T98" fmla="*/ 97 w 144"/>
                              <a:gd name="T99" fmla="*/ 55 h 232"/>
                              <a:gd name="T100" fmla="*/ 94 w 144"/>
                              <a:gd name="T101" fmla="*/ 49 h 232"/>
                              <a:gd name="T102" fmla="*/ 91 w 144"/>
                              <a:gd name="T103" fmla="*/ 44 h 232"/>
                              <a:gd name="T104" fmla="*/ 87 w 144"/>
                              <a:gd name="T105" fmla="*/ 40 h 232"/>
                              <a:gd name="T106" fmla="*/ 81 w 144"/>
                              <a:gd name="T107" fmla="*/ 37 h 232"/>
                              <a:gd name="T108" fmla="*/ 74 w 144"/>
                              <a:gd name="T109" fmla="*/ 35 h 232"/>
                              <a:gd name="T110" fmla="*/ 65 w 144"/>
                              <a:gd name="T111" fmla="*/ 34 h 232"/>
                              <a:gd name="T112" fmla="*/ 46 w 144"/>
                              <a:gd name="T113" fmla="*/ 34 h 232"/>
                              <a:gd name="T114" fmla="*/ 46 w 144"/>
                              <a:gd name="T115" fmla="*/ 10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4" h="232">
                                <a:moveTo>
                                  <a:pt x="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90" y="1"/>
                                </a:lnTo>
                                <a:lnTo>
                                  <a:pt x="98" y="2"/>
                                </a:lnTo>
                                <a:lnTo>
                                  <a:pt x="105" y="4"/>
                                </a:lnTo>
                                <a:lnTo>
                                  <a:pt x="111" y="6"/>
                                </a:lnTo>
                                <a:lnTo>
                                  <a:pt x="117" y="9"/>
                                </a:lnTo>
                                <a:lnTo>
                                  <a:pt x="122" y="13"/>
                                </a:lnTo>
                                <a:lnTo>
                                  <a:pt x="127" y="17"/>
                                </a:lnTo>
                                <a:lnTo>
                                  <a:pt x="131" y="22"/>
                                </a:lnTo>
                                <a:lnTo>
                                  <a:pt x="134" y="27"/>
                                </a:lnTo>
                                <a:lnTo>
                                  <a:pt x="137" y="32"/>
                                </a:lnTo>
                                <a:lnTo>
                                  <a:pt x="141" y="45"/>
                                </a:lnTo>
                                <a:lnTo>
                                  <a:pt x="144" y="57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8"/>
                                </a:lnTo>
                                <a:lnTo>
                                  <a:pt x="143" y="86"/>
                                </a:lnTo>
                                <a:lnTo>
                                  <a:pt x="141" y="94"/>
                                </a:lnTo>
                                <a:lnTo>
                                  <a:pt x="139" y="101"/>
                                </a:lnTo>
                                <a:lnTo>
                                  <a:pt x="136" y="107"/>
                                </a:lnTo>
                                <a:lnTo>
                                  <a:pt x="133" y="112"/>
                                </a:lnTo>
                                <a:lnTo>
                                  <a:pt x="129" y="118"/>
                                </a:lnTo>
                                <a:lnTo>
                                  <a:pt x="124" y="123"/>
                                </a:lnTo>
                                <a:lnTo>
                                  <a:pt x="119" y="127"/>
                                </a:lnTo>
                                <a:lnTo>
                                  <a:pt x="114" y="130"/>
                                </a:lnTo>
                                <a:lnTo>
                                  <a:pt x="108" y="133"/>
                                </a:lnTo>
                                <a:lnTo>
                                  <a:pt x="101" y="136"/>
                                </a:lnTo>
                                <a:lnTo>
                                  <a:pt x="95" y="137"/>
                                </a:lnTo>
                                <a:lnTo>
                                  <a:pt x="87" y="139"/>
                                </a:lnTo>
                                <a:lnTo>
                                  <a:pt x="71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6" y="105"/>
                                </a:moveTo>
                                <a:lnTo>
                                  <a:pt x="67" y="105"/>
                                </a:lnTo>
                                <a:lnTo>
                                  <a:pt x="67" y="105"/>
                                </a:lnTo>
                                <a:lnTo>
                                  <a:pt x="74" y="104"/>
                                </a:lnTo>
                                <a:lnTo>
                                  <a:pt x="80" y="103"/>
                                </a:lnTo>
                                <a:lnTo>
                                  <a:pt x="85" y="100"/>
                                </a:lnTo>
                                <a:lnTo>
                                  <a:pt x="90" y="96"/>
                                </a:lnTo>
                                <a:lnTo>
                                  <a:pt x="93" y="92"/>
                                </a:lnTo>
                                <a:lnTo>
                                  <a:pt x="96" y="86"/>
                                </a:lnTo>
                                <a:lnTo>
                                  <a:pt x="98" y="79"/>
                                </a:lnTo>
                                <a:lnTo>
                                  <a:pt x="98" y="70"/>
                                </a:lnTo>
                                <a:lnTo>
                                  <a:pt x="98" y="70"/>
                                </a:lnTo>
                                <a:lnTo>
                                  <a:pt x="98" y="62"/>
                                </a:lnTo>
                                <a:lnTo>
                                  <a:pt x="97" y="55"/>
                                </a:lnTo>
                                <a:lnTo>
                                  <a:pt x="94" y="49"/>
                                </a:lnTo>
                                <a:lnTo>
                                  <a:pt x="91" y="44"/>
                                </a:lnTo>
                                <a:lnTo>
                                  <a:pt x="87" y="40"/>
                                </a:lnTo>
                                <a:lnTo>
                                  <a:pt x="81" y="37"/>
                                </a:lnTo>
                                <a:lnTo>
                                  <a:pt x="74" y="35"/>
                                </a:lnTo>
                                <a:lnTo>
                                  <a:pt x="65" y="34"/>
                                </a:lnTo>
                                <a:lnTo>
                                  <a:pt x="46" y="34"/>
                                </a:lnTo>
                                <a:lnTo>
                                  <a:pt x="46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94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4270680" name="Freeform 10"/>
                        <wps:cNvSpPr>
                          <a:spLocks/>
                        </wps:cNvSpPr>
                        <wps:spPr bwMode="auto">
                          <a:xfrm>
                            <a:off x="476250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8A4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988352" name="Freeform 11"/>
                        <wps:cNvSpPr>
                          <a:spLocks noEditPoints="1"/>
                        </wps:cNvSpPr>
                        <wps:spPr bwMode="auto">
                          <a:xfrm>
                            <a:off x="603250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7 w 157"/>
                              <a:gd name="T1" fmla="*/ 0 h 232"/>
                              <a:gd name="T2" fmla="*/ 101 w 157"/>
                              <a:gd name="T3" fmla="*/ 1 h 232"/>
                              <a:gd name="T4" fmla="*/ 124 w 157"/>
                              <a:gd name="T5" fmla="*/ 9 h 232"/>
                              <a:gd name="T6" fmla="*/ 132 w 157"/>
                              <a:gd name="T7" fmla="*/ 15 h 232"/>
                              <a:gd name="T8" fmla="*/ 139 w 157"/>
                              <a:gd name="T9" fmla="*/ 23 h 232"/>
                              <a:gd name="T10" fmla="*/ 144 w 157"/>
                              <a:gd name="T11" fmla="*/ 33 h 232"/>
                              <a:gd name="T12" fmla="*/ 147 w 157"/>
                              <a:gd name="T13" fmla="*/ 46 h 232"/>
                              <a:gd name="T14" fmla="*/ 149 w 157"/>
                              <a:gd name="T15" fmla="*/ 60 h 232"/>
                              <a:gd name="T16" fmla="*/ 146 w 157"/>
                              <a:gd name="T17" fmla="*/ 81 h 232"/>
                              <a:gd name="T18" fmla="*/ 139 w 157"/>
                              <a:gd name="T19" fmla="*/ 98 h 232"/>
                              <a:gd name="T20" fmla="*/ 127 w 157"/>
                              <a:gd name="T21" fmla="*/ 110 h 232"/>
                              <a:gd name="T22" fmla="*/ 110 w 157"/>
                              <a:gd name="T23" fmla="*/ 118 h 232"/>
                              <a:gd name="T24" fmla="*/ 110 w 157"/>
                              <a:gd name="T25" fmla="*/ 118 h 232"/>
                              <a:gd name="T26" fmla="*/ 129 w 157"/>
                              <a:gd name="T27" fmla="*/ 124 h 232"/>
                              <a:gd name="T28" fmla="*/ 136 w 157"/>
                              <a:gd name="T29" fmla="*/ 129 h 232"/>
                              <a:gd name="T30" fmla="*/ 140 w 157"/>
                              <a:gd name="T31" fmla="*/ 137 h 232"/>
                              <a:gd name="T32" fmla="*/ 146 w 157"/>
                              <a:gd name="T33" fmla="*/ 157 h 232"/>
                              <a:gd name="T34" fmla="*/ 147 w 157"/>
                              <a:gd name="T35" fmla="*/ 188 h 232"/>
                              <a:gd name="T36" fmla="*/ 148 w 157"/>
                              <a:gd name="T37" fmla="*/ 205 h 232"/>
                              <a:gd name="T38" fmla="*/ 151 w 157"/>
                              <a:gd name="T39" fmla="*/ 221 h 232"/>
                              <a:gd name="T40" fmla="*/ 155 w 157"/>
                              <a:gd name="T41" fmla="*/ 228 h 232"/>
                              <a:gd name="T42" fmla="*/ 157 w 157"/>
                              <a:gd name="T43" fmla="*/ 232 h 232"/>
                              <a:gd name="T44" fmla="*/ 108 w 157"/>
                              <a:gd name="T45" fmla="*/ 232 h 232"/>
                              <a:gd name="T46" fmla="*/ 103 w 157"/>
                              <a:gd name="T47" fmla="*/ 221 h 232"/>
                              <a:gd name="T48" fmla="*/ 102 w 157"/>
                              <a:gd name="T49" fmla="*/ 208 h 232"/>
                              <a:gd name="T50" fmla="*/ 100 w 157"/>
                              <a:gd name="T51" fmla="*/ 163 h 232"/>
                              <a:gd name="T52" fmla="*/ 99 w 157"/>
                              <a:gd name="T53" fmla="*/ 151 h 232"/>
                              <a:gd name="T54" fmla="*/ 94 w 157"/>
                              <a:gd name="T55" fmla="*/ 142 h 232"/>
                              <a:gd name="T56" fmla="*/ 84 w 157"/>
                              <a:gd name="T57" fmla="*/ 136 h 232"/>
                              <a:gd name="T58" fmla="*/ 72 w 157"/>
                              <a:gd name="T59" fmla="*/ 134 h 232"/>
                              <a:gd name="T60" fmla="*/ 48 w 157"/>
                              <a:gd name="T61" fmla="*/ 232 h 232"/>
                              <a:gd name="T62" fmla="*/ 0 w 157"/>
                              <a:gd name="T63" fmla="*/ 0 h 232"/>
                              <a:gd name="T64" fmla="*/ 67 w 157"/>
                              <a:gd name="T65" fmla="*/ 101 h 232"/>
                              <a:gd name="T66" fmla="*/ 75 w 157"/>
                              <a:gd name="T67" fmla="*/ 101 h 232"/>
                              <a:gd name="T68" fmla="*/ 87 w 157"/>
                              <a:gd name="T69" fmla="*/ 97 h 232"/>
                              <a:gd name="T70" fmla="*/ 97 w 157"/>
                              <a:gd name="T71" fmla="*/ 89 h 232"/>
                              <a:gd name="T72" fmla="*/ 102 w 157"/>
                              <a:gd name="T73" fmla="*/ 75 h 232"/>
                              <a:gd name="T74" fmla="*/ 102 w 157"/>
                              <a:gd name="T75" fmla="*/ 67 h 232"/>
                              <a:gd name="T76" fmla="*/ 100 w 157"/>
                              <a:gd name="T77" fmla="*/ 53 h 232"/>
                              <a:gd name="T78" fmla="*/ 94 w 157"/>
                              <a:gd name="T79" fmla="*/ 43 h 232"/>
                              <a:gd name="T80" fmla="*/ 83 w 157"/>
                              <a:gd name="T81" fmla="*/ 37 h 232"/>
                              <a:gd name="T82" fmla="*/ 69 w 157"/>
                              <a:gd name="T83" fmla="*/ 34 h 232"/>
                              <a:gd name="T84" fmla="*/ 48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1" y="1"/>
                                </a:lnTo>
                                <a:lnTo>
                                  <a:pt x="113" y="4"/>
                                </a:lnTo>
                                <a:lnTo>
                                  <a:pt x="124" y="9"/>
                                </a:lnTo>
                                <a:lnTo>
                                  <a:pt x="128" y="12"/>
                                </a:lnTo>
                                <a:lnTo>
                                  <a:pt x="132" y="15"/>
                                </a:lnTo>
                                <a:lnTo>
                                  <a:pt x="136" y="19"/>
                                </a:lnTo>
                                <a:lnTo>
                                  <a:pt x="139" y="23"/>
                                </a:lnTo>
                                <a:lnTo>
                                  <a:pt x="142" y="28"/>
                                </a:lnTo>
                                <a:lnTo>
                                  <a:pt x="144" y="33"/>
                                </a:lnTo>
                                <a:lnTo>
                                  <a:pt x="146" y="40"/>
                                </a:lnTo>
                                <a:lnTo>
                                  <a:pt x="147" y="46"/>
                                </a:lnTo>
                                <a:lnTo>
                                  <a:pt x="149" y="60"/>
                                </a:lnTo>
                                <a:lnTo>
                                  <a:pt x="149" y="60"/>
                                </a:lnTo>
                                <a:lnTo>
                                  <a:pt x="148" y="71"/>
                                </a:lnTo>
                                <a:lnTo>
                                  <a:pt x="146" y="81"/>
                                </a:lnTo>
                                <a:lnTo>
                                  <a:pt x="143" y="90"/>
                                </a:lnTo>
                                <a:lnTo>
                                  <a:pt x="139" y="98"/>
                                </a:lnTo>
                                <a:lnTo>
                                  <a:pt x="134" y="104"/>
                                </a:lnTo>
                                <a:lnTo>
                                  <a:pt x="127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21" y="120"/>
                                </a:lnTo>
                                <a:lnTo>
                                  <a:pt x="129" y="124"/>
                                </a:lnTo>
                                <a:lnTo>
                                  <a:pt x="133" y="126"/>
                                </a:lnTo>
                                <a:lnTo>
                                  <a:pt x="136" y="129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4" y="146"/>
                                </a:lnTo>
                                <a:lnTo>
                                  <a:pt x="146" y="157"/>
                                </a:lnTo>
                                <a:lnTo>
                                  <a:pt x="147" y="171"/>
                                </a:lnTo>
                                <a:lnTo>
                                  <a:pt x="147" y="188"/>
                                </a:lnTo>
                                <a:lnTo>
                                  <a:pt x="147" y="188"/>
                                </a:lnTo>
                                <a:lnTo>
                                  <a:pt x="148" y="205"/>
                                </a:lnTo>
                                <a:lnTo>
                                  <a:pt x="149" y="217"/>
                                </a:lnTo>
                                <a:lnTo>
                                  <a:pt x="151" y="221"/>
                                </a:lnTo>
                                <a:lnTo>
                                  <a:pt x="152" y="225"/>
                                </a:lnTo>
                                <a:lnTo>
                                  <a:pt x="155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5" y="227"/>
                                </a:lnTo>
                                <a:lnTo>
                                  <a:pt x="103" y="221"/>
                                </a:lnTo>
                                <a:lnTo>
                                  <a:pt x="102" y="215"/>
                                </a:lnTo>
                                <a:lnTo>
                                  <a:pt x="102" y="208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57"/>
                                </a:lnTo>
                                <a:lnTo>
                                  <a:pt x="99" y="151"/>
                                </a:lnTo>
                                <a:lnTo>
                                  <a:pt x="96" y="146"/>
                                </a:lnTo>
                                <a:lnTo>
                                  <a:pt x="94" y="142"/>
                                </a:lnTo>
                                <a:lnTo>
                                  <a:pt x="89" y="139"/>
                                </a:lnTo>
                                <a:lnTo>
                                  <a:pt x="84" y="136"/>
                                </a:lnTo>
                                <a:lnTo>
                                  <a:pt x="79" y="135"/>
                                </a:lnTo>
                                <a:lnTo>
                                  <a:pt x="72" y="134"/>
                                </a:lnTo>
                                <a:lnTo>
                                  <a:pt x="48" y="134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8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101"/>
                                </a:lnTo>
                                <a:lnTo>
                                  <a:pt x="75" y="101"/>
                                </a:lnTo>
                                <a:lnTo>
                                  <a:pt x="82" y="99"/>
                                </a:lnTo>
                                <a:lnTo>
                                  <a:pt x="87" y="97"/>
                                </a:lnTo>
                                <a:lnTo>
                                  <a:pt x="92" y="93"/>
                                </a:lnTo>
                                <a:lnTo>
                                  <a:pt x="97" y="89"/>
                                </a:lnTo>
                                <a:lnTo>
                                  <a:pt x="100" y="83"/>
                                </a:lnTo>
                                <a:lnTo>
                                  <a:pt x="102" y="75"/>
                                </a:lnTo>
                                <a:lnTo>
                                  <a:pt x="102" y="67"/>
                                </a:lnTo>
                                <a:lnTo>
                                  <a:pt x="102" y="67"/>
                                </a:lnTo>
                                <a:lnTo>
                                  <a:pt x="102" y="59"/>
                                </a:lnTo>
                                <a:lnTo>
                                  <a:pt x="100" y="53"/>
                                </a:lnTo>
                                <a:lnTo>
                                  <a:pt x="98" y="48"/>
                                </a:lnTo>
                                <a:lnTo>
                                  <a:pt x="94" y="43"/>
                                </a:lnTo>
                                <a:lnTo>
                                  <a:pt x="89" y="40"/>
                                </a:lnTo>
                                <a:lnTo>
                                  <a:pt x="83" y="37"/>
                                </a:lnTo>
                                <a:lnTo>
                                  <a:pt x="77" y="35"/>
                                </a:lnTo>
                                <a:lnTo>
                                  <a:pt x="69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B8EF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8488041" name="Freeform 12"/>
                        <wps:cNvSpPr>
                          <a:spLocks/>
                        </wps:cNvSpPr>
                        <wps:spPr bwMode="auto">
                          <a:xfrm>
                            <a:off x="701675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E28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4995572" name="Freeform 13"/>
                        <wps:cNvSpPr>
                          <a:spLocks/>
                        </wps:cNvSpPr>
                        <wps:spPr bwMode="auto">
                          <a:xfrm>
                            <a:off x="785813" y="423228"/>
                            <a:ext cx="80963" cy="123825"/>
                          </a:xfrm>
                          <a:custGeom>
                            <a:avLst/>
                            <a:gdLst>
                              <a:gd name="T0" fmla="*/ 54 w 154"/>
                              <a:gd name="T1" fmla="*/ 0 h 232"/>
                              <a:gd name="T2" fmla="*/ 111 w 154"/>
                              <a:gd name="T3" fmla="*/ 159 h 232"/>
                              <a:gd name="T4" fmla="*/ 112 w 154"/>
                              <a:gd name="T5" fmla="*/ 159 h 232"/>
                              <a:gd name="T6" fmla="*/ 112 w 154"/>
                              <a:gd name="T7" fmla="*/ 0 h 232"/>
                              <a:gd name="T8" fmla="*/ 154 w 154"/>
                              <a:gd name="T9" fmla="*/ 0 h 232"/>
                              <a:gd name="T10" fmla="*/ 154 w 154"/>
                              <a:gd name="T11" fmla="*/ 232 h 232"/>
                              <a:gd name="T12" fmla="*/ 102 w 154"/>
                              <a:gd name="T13" fmla="*/ 232 h 232"/>
                              <a:gd name="T14" fmla="*/ 44 w 154"/>
                              <a:gd name="T15" fmla="*/ 70 h 232"/>
                              <a:gd name="T16" fmla="*/ 44 w 154"/>
                              <a:gd name="T17" fmla="*/ 70 h 232"/>
                              <a:gd name="T18" fmla="*/ 44 w 154"/>
                              <a:gd name="T19" fmla="*/ 232 h 232"/>
                              <a:gd name="T20" fmla="*/ 0 w 154"/>
                              <a:gd name="T21" fmla="*/ 232 h 232"/>
                              <a:gd name="T22" fmla="*/ 0 w 154"/>
                              <a:gd name="T23" fmla="*/ 0 h 232"/>
                              <a:gd name="T24" fmla="*/ 54 w 154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54" h="232">
                                <a:moveTo>
                                  <a:pt x="54" y="0"/>
                                </a:moveTo>
                                <a:lnTo>
                                  <a:pt x="111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1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32"/>
                                </a:lnTo>
                                <a:lnTo>
                                  <a:pt x="102" y="232"/>
                                </a:lnTo>
                                <a:lnTo>
                                  <a:pt x="44" y="70"/>
                                </a:lnTo>
                                <a:lnTo>
                                  <a:pt x="44" y="70"/>
                                </a:lnTo>
                                <a:lnTo>
                                  <a:pt x="44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3EBE6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7163664" name="Freeform 14"/>
                        <wps:cNvSpPr>
                          <a:spLocks noEditPoints="1"/>
                        </wps:cNvSpPr>
                        <wps:spPr bwMode="auto">
                          <a:xfrm>
                            <a:off x="877888" y="423228"/>
                            <a:ext cx="95250" cy="123825"/>
                          </a:xfrm>
                          <a:custGeom>
                            <a:avLst/>
                            <a:gdLst>
                              <a:gd name="T0" fmla="*/ 61 w 180"/>
                              <a:gd name="T1" fmla="*/ 0 h 232"/>
                              <a:gd name="T2" fmla="*/ 119 w 180"/>
                              <a:gd name="T3" fmla="*/ 0 h 232"/>
                              <a:gd name="T4" fmla="*/ 180 w 180"/>
                              <a:gd name="T5" fmla="*/ 232 h 232"/>
                              <a:gd name="T6" fmla="*/ 131 w 180"/>
                              <a:gd name="T7" fmla="*/ 232 h 232"/>
                              <a:gd name="T8" fmla="*/ 121 w 180"/>
                              <a:gd name="T9" fmla="*/ 183 h 232"/>
                              <a:gd name="T10" fmla="*/ 59 w 180"/>
                              <a:gd name="T11" fmla="*/ 183 h 232"/>
                              <a:gd name="T12" fmla="*/ 48 w 180"/>
                              <a:gd name="T13" fmla="*/ 232 h 232"/>
                              <a:gd name="T14" fmla="*/ 0 w 180"/>
                              <a:gd name="T15" fmla="*/ 232 h 232"/>
                              <a:gd name="T16" fmla="*/ 61 w 180"/>
                              <a:gd name="T17" fmla="*/ 0 h 232"/>
                              <a:gd name="T18" fmla="*/ 67 w 180"/>
                              <a:gd name="T19" fmla="*/ 145 h 232"/>
                              <a:gd name="T20" fmla="*/ 113 w 180"/>
                              <a:gd name="T21" fmla="*/ 145 h 232"/>
                              <a:gd name="T22" fmla="*/ 90 w 180"/>
                              <a:gd name="T23" fmla="*/ 41 h 232"/>
                              <a:gd name="T24" fmla="*/ 90 w 180"/>
                              <a:gd name="T25" fmla="*/ 41 h 232"/>
                              <a:gd name="T26" fmla="*/ 67 w 180"/>
                              <a:gd name="T27" fmla="*/ 14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0" h="232">
                                <a:moveTo>
                                  <a:pt x="61" y="0"/>
                                </a:moveTo>
                                <a:lnTo>
                                  <a:pt x="119" y="0"/>
                                </a:lnTo>
                                <a:lnTo>
                                  <a:pt x="180" y="232"/>
                                </a:lnTo>
                                <a:lnTo>
                                  <a:pt x="131" y="232"/>
                                </a:lnTo>
                                <a:lnTo>
                                  <a:pt x="121" y="183"/>
                                </a:lnTo>
                                <a:lnTo>
                                  <a:pt x="59" y="183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67" y="145"/>
                                </a:moveTo>
                                <a:lnTo>
                                  <a:pt x="113" y="145"/>
                                </a:lnTo>
                                <a:lnTo>
                                  <a:pt x="90" y="41"/>
                                </a:lnTo>
                                <a:lnTo>
                                  <a:pt x="90" y="41"/>
                                </a:lnTo>
                                <a:lnTo>
                                  <a:pt x="67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83C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1155959" name="Freeform 15"/>
                        <wps:cNvSpPr>
                          <a:spLocks/>
                        </wps:cNvSpPr>
                        <wps:spPr bwMode="auto">
                          <a:xfrm>
                            <a:off x="979488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6 w 148"/>
                              <a:gd name="T1" fmla="*/ 0 h 236"/>
                              <a:gd name="T2" fmla="*/ 46 w 148"/>
                              <a:gd name="T3" fmla="*/ 162 h 236"/>
                              <a:gd name="T4" fmla="*/ 46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49 w 148"/>
                              <a:gd name="T11" fmla="*/ 184 h 236"/>
                              <a:gd name="T12" fmla="*/ 52 w 148"/>
                              <a:gd name="T13" fmla="*/ 190 h 236"/>
                              <a:gd name="T14" fmla="*/ 55 w 148"/>
                              <a:gd name="T15" fmla="*/ 195 h 236"/>
                              <a:gd name="T16" fmla="*/ 60 w 148"/>
                              <a:gd name="T17" fmla="*/ 199 h 236"/>
                              <a:gd name="T18" fmla="*/ 67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2 w 148"/>
                              <a:gd name="T25" fmla="*/ 202 h 236"/>
                              <a:gd name="T26" fmla="*/ 88 w 148"/>
                              <a:gd name="T27" fmla="*/ 199 h 236"/>
                              <a:gd name="T28" fmla="*/ 92 w 148"/>
                              <a:gd name="T29" fmla="*/ 195 h 236"/>
                              <a:gd name="T30" fmla="*/ 96 w 148"/>
                              <a:gd name="T31" fmla="*/ 190 h 236"/>
                              <a:gd name="T32" fmla="*/ 98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1 w 148"/>
                              <a:gd name="T39" fmla="*/ 162 h 236"/>
                              <a:gd name="T40" fmla="*/ 101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8 w 148"/>
                              <a:gd name="T49" fmla="*/ 172 h 236"/>
                              <a:gd name="T50" fmla="*/ 147 w 148"/>
                              <a:gd name="T51" fmla="*/ 182 h 236"/>
                              <a:gd name="T52" fmla="*/ 144 w 148"/>
                              <a:gd name="T53" fmla="*/ 190 h 236"/>
                              <a:gd name="T54" fmla="*/ 141 w 148"/>
                              <a:gd name="T55" fmla="*/ 199 h 236"/>
                              <a:gd name="T56" fmla="*/ 138 w 148"/>
                              <a:gd name="T57" fmla="*/ 206 h 236"/>
                              <a:gd name="T58" fmla="*/ 134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8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59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6 w 148"/>
                              <a:gd name="T97" fmla="*/ 200 h 236"/>
                              <a:gd name="T98" fmla="*/ 4 w 148"/>
                              <a:gd name="T99" fmla="*/ 191 h 236"/>
                              <a:gd name="T100" fmla="*/ 2 w 148"/>
                              <a:gd name="T101" fmla="*/ 182 h 236"/>
                              <a:gd name="T102" fmla="*/ 1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6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6" y="0"/>
                                </a:moveTo>
                                <a:lnTo>
                                  <a:pt x="46" y="162"/>
                                </a:lnTo>
                                <a:lnTo>
                                  <a:pt x="46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49" y="184"/>
                                </a:lnTo>
                                <a:lnTo>
                                  <a:pt x="52" y="190"/>
                                </a:lnTo>
                                <a:lnTo>
                                  <a:pt x="55" y="195"/>
                                </a:lnTo>
                                <a:lnTo>
                                  <a:pt x="60" y="199"/>
                                </a:lnTo>
                                <a:lnTo>
                                  <a:pt x="67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2" y="202"/>
                                </a:lnTo>
                                <a:lnTo>
                                  <a:pt x="88" y="199"/>
                                </a:lnTo>
                                <a:lnTo>
                                  <a:pt x="92" y="195"/>
                                </a:lnTo>
                                <a:lnTo>
                                  <a:pt x="96" y="190"/>
                                </a:lnTo>
                                <a:lnTo>
                                  <a:pt x="98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1" y="162"/>
                                </a:lnTo>
                                <a:lnTo>
                                  <a:pt x="101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72"/>
                                </a:lnTo>
                                <a:lnTo>
                                  <a:pt x="147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1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8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59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6" y="200"/>
                                </a:lnTo>
                                <a:lnTo>
                                  <a:pt x="4" y="191"/>
                                </a:lnTo>
                                <a:lnTo>
                                  <a:pt x="2" y="182"/>
                                </a:lnTo>
                                <a:lnTo>
                                  <a:pt x="1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BEDC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4005010" name="Freeform 16"/>
                        <wps:cNvSpPr>
                          <a:spLocks/>
                        </wps:cNvSpPr>
                        <wps:spPr bwMode="auto">
                          <a:xfrm>
                            <a:off x="1077913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0 w 130"/>
                              <a:gd name="T1" fmla="*/ 232 h 232"/>
                              <a:gd name="T2" fmla="*/ 0 w 130"/>
                              <a:gd name="T3" fmla="*/ 0 h 232"/>
                              <a:gd name="T4" fmla="*/ 47 w 130"/>
                              <a:gd name="T5" fmla="*/ 0 h 232"/>
                              <a:gd name="T6" fmla="*/ 47 w 130"/>
                              <a:gd name="T7" fmla="*/ 193 h 232"/>
                              <a:gd name="T8" fmla="*/ 130 w 130"/>
                              <a:gd name="T9" fmla="*/ 193 h 232"/>
                              <a:gd name="T10" fmla="*/ 130 w 130"/>
                              <a:gd name="T11" fmla="*/ 232 h 232"/>
                              <a:gd name="T12" fmla="*/ 0 w 130"/>
                              <a:gd name="T13" fmla="*/ 232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0" h="232">
                                <a:moveTo>
                                  <a:pt x="0" y="232"/>
                                </a:move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93"/>
                                </a:lnTo>
                                <a:lnTo>
                                  <a:pt x="130" y="193"/>
                                </a:lnTo>
                                <a:lnTo>
                                  <a:pt x="130" y="23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14405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7043319" name="Freeform 17"/>
                        <wps:cNvSpPr>
                          <a:spLocks/>
                        </wps:cNvSpPr>
                        <wps:spPr bwMode="auto">
                          <a:xfrm>
                            <a:off x="1136650" y="423228"/>
                            <a:ext cx="77788" cy="123825"/>
                          </a:xfrm>
                          <a:custGeom>
                            <a:avLst/>
                            <a:gdLst>
                              <a:gd name="T0" fmla="*/ 148 w 148"/>
                              <a:gd name="T1" fmla="*/ 0 h 232"/>
                              <a:gd name="T2" fmla="*/ 148 w 148"/>
                              <a:gd name="T3" fmla="*/ 39 h 232"/>
                              <a:gd name="T4" fmla="*/ 97 w 148"/>
                              <a:gd name="T5" fmla="*/ 39 h 232"/>
                              <a:gd name="T6" fmla="*/ 97 w 148"/>
                              <a:gd name="T7" fmla="*/ 232 h 232"/>
                              <a:gd name="T8" fmla="*/ 51 w 148"/>
                              <a:gd name="T9" fmla="*/ 232 h 232"/>
                              <a:gd name="T10" fmla="*/ 51 w 148"/>
                              <a:gd name="T11" fmla="*/ 39 h 232"/>
                              <a:gd name="T12" fmla="*/ 0 w 148"/>
                              <a:gd name="T13" fmla="*/ 39 h 232"/>
                              <a:gd name="T14" fmla="*/ 0 w 148"/>
                              <a:gd name="T15" fmla="*/ 0 h 232"/>
                              <a:gd name="T16" fmla="*/ 148 w 148"/>
                              <a:gd name="T17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8" h="232">
                                <a:moveTo>
                                  <a:pt x="148" y="0"/>
                                </a:moveTo>
                                <a:lnTo>
                                  <a:pt x="148" y="39"/>
                                </a:lnTo>
                                <a:lnTo>
                                  <a:pt x="97" y="39"/>
                                </a:lnTo>
                                <a:lnTo>
                                  <a:pt x="97" y="232"/>
                                </a:lnTo>
                                <a:lnTo>
                                  <a:pt x="51" y="232"/>
                                </a:lnTo>
                                <a:lnTo>
                                  <a:pt x="51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4FC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D4B758" id="Groupe 77" o:spid="_x0000_s1028" style="position:absolute;margin-left:403.7pt;margin-top:42.55pt;width:99.75pt;height:36.55pt;z-index:251687936;mso-position-horizontal-relative:margin;mso-position-vertical-relative:page;mso-width-relative:margin;mso-height-relative:margin" coordsize="16198,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9" type="#_x0000_t75" style="position:absolute;left:908;width:1519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">
                <v:imagedata r:id="rId3" o:title="3_brands_logotypes_bis"/>
              </v:shape>
              <v:group id="Groupe 821249248" o:spid="_x0000_s1030" style="position:absolute;top:4216;width:16198;height:1689" coordorigin=",4216" coordsize="121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">
                <v:shape id="Freeform 5" o:spid="_x0000_s1031" style="position:absolute;top:4216;width:809;height:1270;visibility:visible;mso-wrap-style:square;v-text-anchor:top" coordsize="153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" adj="-11796480,,5400" path="m105,73r,l104,67r-1,-7l101,53,99,48,95,42,90,37,85,35,78,34r,l71,35r-4,1l64,38r-3,4l59,45r-5,8l51,64,49,78,47,95r,20l47,115r,20l48,153r2,15l53,181r4,11l60,196r3,3l66,203r4,2l74,206r5,l79,206r4,l88,204r5,-3l97,196r4,-5l104,185r3,-7l107,169r,-23l77,146r,-35l153,111r,125l118,236r,-21l117,215r,l113,221r-5,5l103,231r-6,3l91,237r-7,2l77,240r-8,l69,240r-10,l50,238r-9,-2l33,233r-6,-5l21,223r-4,-6l13,209,9,201,6,191,4,181,3,170,1,146,,117r,l1,90,2,78,4,66,6,56,9,46r3,-9l16,29r5,-7l27,16r6,-5l40,7,49,4,58,2,67,,78,r,l87,r8,1l103,2r7,2l117,7r6,3l129,14r4,4l137,23r4,6l144,35r2,7l148,49r1,8l150,73r-45,xe" fillcolor="#fc3" stroked="f">
                  <v:stroke joinstyle="round"/>
                  <v:formulas/>
                  <v:path arrowok="t" o:connecttype="custom" o:connectlocs="55563,38629;54505,31750;52388,25400;47625,19579;41275,17992;37571,18521;33867,20108;31221,23813;26988,33867;24871,50271;24871,60854;25400,80963;28046,95779;31750,103717;34925,107421;39159,109008;41804,109008;46567,107950;51329,103717;55034,97896;56621,89429;40746,77258;80963,58737;62442,124883;61913,113771;59796,116946;54505,122237;48154,125412;40746,127000;36513,127000;26458,125942;17463,123296;11113,118004;6879,110596;3175,101071;1588,89958;0,61912;529,47625;2117,34925;4763,24342;8467,15346;14288,8467;21167,3704;30692,1058;41275,0;46038,0;54505,1058;61913,3704;68263,7408;72496,12171;76200,18521;78317,25929;79375,38629" o:connectangles="0,0,0,0,0,0,0,0,0,0,0,0,0,0,0,0,0,0,0,0,0,0,0,0,0,0,0,0,0,0,0,0,0,0,0,0,0,0,0,0,0,0,0,0,0,0,0,0,0,0,0,0,0" textboxrect="0,0,153,240"/>
                  <v:textbox>
                    <w:txbxContent>
                      <w:p w14:paraId="19D546E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6" o:spid="_x0000_s1032" style="position:absolute;left:984;top:4232;width:825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" adj="-11796480,,5400" path="m,l86,r,l99,1r13,3l123,9r4,3l131,15r4,4l138,23r3,5l143,33r2,7l147,46r1,14l148,60r-1,11l145,81r-3,9l138,98r-5,6l126,110r-7,4l108,118r,l108,118r12,2l128,124r4,2l135,129r2,4l139,137r4,9l145,157r1,14l146,188r,l147,205r1,12l150,221r1,4l154,228r3,2l157,232r-51,l106,232r-3,-5l101,221r-1,-6l100,208,99,163r,l98,157r-1,-6l95,146r-3,-4l88,139r-5,-3l78,135r-7,-1l47,134r,98l,232,,xm47,101r19,l66,101r8,l81,99r6,-2l91,93r4,-4l98,83r2,-8l100,67r,l100,59,98,53,96,48,92,43,88,40,82,37,76,35,68,34r-21,l47,101xe" fillcolor="#fc3" stroked="f">
                  <v:stroke joinstyle="round"/>
                  <v:formulas/>
                  <v:path arrowok="t" o:connecttype="custom" o:connectlocs="45218,0;52054,534;64673,4804;68879,8006;72560,12276;75189,17613;77292,24552;77818,32024;76240,43232;72560,52305;66250,58710;56786,62980;56786,62980;67302,66182;70982,68851;73086,73121;76240,83795;76766,100341;77292,109414;78869,117954;80973,121690;82550,123825;55734,123825;53105,117954;52580,111016;52054,86998;51002,80593;48373,75789;43641,72587;37332,71520;24712,123825;0,0;34703,53907;38909,53907;45744,51772;49951,47502;52580,40030;52580,35760;51528,28288;48373,22950;43115,19748;35754,18147;24712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1C373DE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7" o:spid="_x0000_s1033" style="position:absolute;left:1920;top:4216;width:842;height:1270;visibility:visible;mso-wrap-style:square;v-text-anchor:top" coordsize="158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" adj="-11796480,,5400" path="m79,r,l92,r10,2l113,5r9,3l129,13r6,6l141,26r4,7l149,42r3,9l154,61r2,11l158,94r,27l158,121r,25l156,168r-2,11l152,189r-3,9l145,207r-4,8l135,221r-6,6l122,232r-9,3l102,238r-10,2l79,240r,l67,240,56,238,46,235r-8,-3l31,227r-7,-6l18,215r-5,-8l10,198,7,189,5,179,3,168,1,146,,121r,l1,94,3,72,5,61,7,51r3,-9l13,33r5,-7l24,19r7,-6l38,8,46,5,56,2,67,,79,r,xm79,206r,l84,206r4,-1l92,204r4,-2l99,198r2,-3l103,191r3,-5l109,174r2,-14l112,142r,-21l112,121r,-23l111,80,109,66,106,54r-3,-5l101,45,99,42,96,38,92,36,88,35,84,34r-5,l79,34r-5,l70,35r-4,1l63,38r-3,4l57,45r-2,4l53,54,50,66,49,80,48,98r,23l48,121r,21l49,160r1,14l53,186r2,5l57,195r3,3l63,202r3,2l70,205r4,1l79,206r,xe" fillcolor="#fc3" stroked="f">
                  <v:stroke joinstyle="round"/>
                  <v:formulas/>
                  <v:path arrowok="t" o:connecttype="custom" o:connectlocs="42069,0;54317,1058;64967,4233;71890,10054;77215,17463;80943,26987;83073,38100;84138,64029;84138,77258;82008,94721;79345,104775;75085,113771;68695,120121;60175,124354;48992,127000;42069,127000;29821,125942;20236,122767;12780,116946;6923,109537;3728,100013;1598,88900;0,64029;533,49742;2663,32279;5325,22225;9585,13758;16508,6879;24496,2646;35679,0;42069,0;42069,109008;46862,108479;51122,106892;53784,103187;56447,98425;59110,84667;59642,64029;59642,51858;58045,34925;54849,25929;52719,22225;48992,19050;44732,17992;42069,17992;37276,18521;33549,20108;30354,23813;28224,28575;26093,42333;25561,64029;25561,75142;26626,92075;29289,101071;31951,104775;35146,107950;39406,109008;42069,109008" o:connectangles="0,0,0,0,0,0,0,0,0,0,0,0,0,0,0,0,0,0,0,0,0,0,0,0,0,0,0,0,0,0,0,0,0,0,0,0,0,0,0,0,0,0,0,0,0,0,0,0,0,0,0,0,0,0,0,0,0,0" textboxrect="0,0,158,240"/>
                  <o:lock v:ext="edit" verticies="t"/>
                  <v:textbox>
                    <w:txbxContent>
                      <w:p w14:paraId="5822099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8" o:spid="_x0000_s1034" style="position:absolute;left:2905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" adj="-11796480,,5400" path="m47,r,162l47,162r,8l48,178r2,6l52,190r4,5l60,199r6,3l74,202r,l81,202r6,-3l93,195r3,-5l99,184r1,-6l101,170r1,-8l102,r46,l148,162r,l147,172r-1,10l144,190r-2,9l138,206r-3,6l130,217r-5,4l120,225r-6,3l108,231r-6,2l89,236r-15,l74,236r-14,l46,234r-6,-2l34,229r-6,-3l23,223r-5,-5l14,213r-4,-6l7,200,4,191,1,182,,173,,162,,,47,xe" fillcolor="#fc3" stroked="f">
                  <v:stroke joinstyle="round"/>
                  <v:formulas/>
                  <v:path arrowok="t" o:connecttype="custom" o:connectlocs="24703,0;24703,86089;24703,86089;24703,90340;25229,94591;26280,97780;27331,100968;29433,103625;31536,105751;34689,107345;38894,107345;38894,107345;42573,107345;45727,105751;48880,103625;50457,100968;52034,97780;52559,94591;53085,90340;53611,86089;53611,0;77788,0;77788,86089;77788,86089;77262,91403;76737,96717;75686,100968;74634,105751;72532,109471;70955,112659;68327,115316;65699,117442;63071,119567;59918,121162;56764,122756;53611,123819;46778,125413;38894,125413;38894,125413;31536,125413;24177,124350;21024,123287;17870,121693;14717,120099;12089,118505;9461,115848;7358,113191;5256,110002;3679,106282;2102,101500;526,96717;0,91934;0,86089;0,0;24703,0" o:connectangles="0,0,0,0,0,0,0,0,0,0,0,0,0,0,0,0,0,0,0,0,0,0,0,0,0,0,0,0,0,0,0,0,0,0,0,0,0,0,0,0,0,0,0,0,0,0,0,0,0,0,0,0,0,0,0" textboxrect="0,0,148,236"/>
                  <v:textbox>
                    <w:txbxContent>
                      <w:p w14:paraId="60AB68A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9" o:spid="_x0000_s1035" style="position:absolute;left:3889;top:4232;width:762;height:1238;visibility:visible;mso-wrap-style:square;v-text-anchor:top" coordsize="14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" adj="-11796480,,5400" path="m,l82,r,l90,1r8,1l105,4r6,2l117,9r5,4l127,17r4,5l134,27r3,5l141,45r3,12l144,70r,l144,78r-1,8l141,94r-2,7l136,107r-3,5l129,118r-5,5l119,127r-5,3l108,133r-7,3l95,137r-8,2l71,140r-25,l46,232,,232,,xm46,105r21,l67,105r7,-1l80,103r5,-3l90,96r3,-4l96,86r2,-7l98,70r,l98,62,97,55,94,49,91,44,87,40,81,37,74,35,65,34r-19,l46,105xe" fillcolor="#fc3" stroked="f">
                  <v:stroke joinstyle="round"/>
                  <v:formulas/>
                  <v:path arrowok="t" o:connecttype="custom" o:connectlocs="0,0;43392,0;43392,0;47625,534;51858,1067;55562,2135;58737,3202;61912,4804;64558,6938;67204,9073;69321,11742;70908,14411;72496,17079;74613,24018;76200,30423;76200,37361;76200,37361;76200,41631;75671,45901;74613,50170;73554,53907;71967,57109;70379,59778;68263,62980;65617,65649;62971,67784;60325,69385;57150,70986;53446,72587;50271,73121;46038,74188;37571,74722;24342,74722;24342,123825;0,123825;0,0;24342,56041;35454,56041;35454,56041;39158,55508;42333,54974;44979,53373;47625,51238;49213,49103;50800,45901;51858,42165;51858,37361;51858,37361;51858,33091;51329,29355;49742,26153;48154,23484;46038,21349;42863,19748;39158,18680;34396,18147;24342,18147;24342,56041" o:connectangles="0,0,0,0,0,0,0,0,0,0,0,0,0,0,0,0,0,0,0,0,0,0,0,0,0,0,0,0,0,0,0,0,0,0,0,0,0,0,0,0,0,0,0,0,0,0,0,0,0,0,0,0,0,0,0,0,0,0" textboxrect="0,0,144,232"/>
                  <o:lock v:ext="edit" verticies="t"/>
                  <v:textbox>
                    <w:txbxContent>
                      <w:p w14:paraId="7AA594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0" o:spid="_x0000_s1036" style="position:absolute;left:4762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" adj="-11796480,,5400" path="m129,r,39l46,39r,54l124,93r,39l46,132r,61l132,193r,39l,232,,,129,xe" fillcolor="#fc3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67D218A4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1" o:spid="_x0000_s1037" style="position:absolute;left:6032;top:4232;width:826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" adj="-11796480,,5400" path="m,l87,r,l101,1r12,3l124,9r4,3l132,15r4,4l139,23r3,5l144,33r2,7l147,46r2,14l149,60r-1,11l146,81r-3,9l139,98r-5,6l127,110r-8,4l110,118r,l110,118r11,2l129,124r4,2l136,129r2,4l140,137r4,9l146,157r1,14l147,188r,l148,205r1,12l151,221r1,4l155,228r2,2l157,232r-49,l108,232r-3,-5l103,221r-1,-6l102,208r-2,-45l100,163r,-6l99,151r-3,-5l94,142r-5,-3l84,136r-5,-1l72,134r-24,l48,232,,232,,xm48,101r19,l67,101r8,l82,99r5,-2l92,93r5,-4l100,83r2,-8l102,67r,l102,59r-2,-6l98,48,94,43,89,40,83,37,77,35,69,34r-21,l48,101xe" fillcolor="black" stroked="f">
                  <v:stroke joinstyle="round"/>
                  <v:formulas/>
                  <v:path arrowok="t" o:connecttype="custom" o:connectlocs="45744,0;53105,534;65199,4804;69405,8006;73086,12276;75715,17613;77292,24552;78344,32024;76766,43232;73086,52305;66776,58710;57838,62980;57838,62980;67828,66182;71508,68851;73611,73121;76766,83795;77292,100341;77818,109414;79395,117954;81498,121690;82550,123825;56786,123825;54157,117954;53631,111016;52580,86998;52054,80593;49425,75789;44167,72587;37857,71520;25238,123825;0,0;35228,53907;39435,53907;45744,51772;51002,47502;53631,40030;53631,35760;52580,28288;49425,22950;43641,19748;36280,18147;25238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00B8EF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2" o:spid="_x0000_s1038" style="position:absolute;left:7016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" adj="-11796480,,5400" path="m129,r,39l46,39r,54l124,93r,39l46,132r,61l132,193r,39l,232,,,129,xe" fillcolor="black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71A3E28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3" o:spid="_x0000_s1039" style="position:absolute;left:7858;top:4232;width:809;height:1238;visibility:visible;mso-wrap-style:square;v-text-anchor:top" coordsize="15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" adj="-11796480,,5400" path="m54,r57,159l112,159,112,r42,l154,232r-52,l44,70r,l44,232,,232,,,54,xe" fillcolor="black" stroked="f">
                  <v:stroke joinstyle="round"/>
                  <v:formulas/>
                  <v:path arrowok="t" o:connecttype="custom" o:connectlocs="28390,0;58356,84863;58882,84863;58882,0;80963,0;80963,123825;53625,123825;23132,37361;23132,37361;23132,123825;0,123825;0,0;28390,0" o:connectangles="0,0,0,0,0,0,0,0,0,0,0,0,0" textboxrect="0,0,154,232"/>
                  <v:textbox>
                    <w:txbxContent>
                      <w:p w14:paraId="12D3EBE6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4" o:spid="_x0000_s1040" style="position:absolute;left:8778;top:4232;width:953;height:1238;visibility:visible;mso-wrap-style:square;v-text-anchor:top" coordsize="18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" adj="-11796480,,5400" path="m61,r58,l180,232r-49,l121,183r-62,l48,232,,232,61,xm67,145r46,l90,41r,l67,145xe" fillcolor="black" stroked="f">
                  <v:stroke joinstyle="round"/>
                  <v:formulas/>
                  <v:path arrowok="t" o:connecttype="custom" o:connectlocs="32279,0;62971,0;95250,123825;69321,123825;64029,97672;31221,97672;25400,123825;0,123825;32279,0;35454,77391;59796,77391;47625,21883;47625,21883;35454,77391" o:connectangles="0,0,0,0,0,0,0,0,0,0,0,0,0,0" textboxrect="0,0,180,232"/>
                  <o:lock v:ext="edit" verticies="t"/>
                  <v:textbox>
                    <w:txbxContent>
                      <w:p w14:paraId="0E583C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5" o:spid="_x0000_s1041" style="position:absolute;left:9794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" adj="-11796480,,5400" path="m46,r,162l46,162r1,8l48,178r1,6l52,190r3,5l60,199r7,3l74,202r,l82,202r6,-3l92,195r4,-5l98,184r2,-6l101,170r,-8l101,r47,l148,162r,l148,172r-1,10l144,190r-3,9l138,206r-4,6l130,217r-5,4l120,225r-6,3l108,231r-6,2l88,236r-14,l74,236r-15,l46,234r-6,-2l34,229r-6,-3l23,223r-5,-5l14,213r-4,-6l6,200,4,191,2,182,1,173,,162,,,46,xe" fillcolor="black" stroked="f">
                  <v:stroke joinstyle="round"/>
                  <v:formulas/>
                  <v:path arrowok="t" o:connecttype="custom" o:connectlocs="24177,0;24177,86089;24177,86089;24703,90340;25229,94591;25754,97780;27331,100968;28908,103625;31536,105751;35215,107345;38894,107345;38894,107345;43099,107345;46252,105751;48355,103625;50457,100968;51508,97780;52559,94591;53085,90340;53085,86089;53085,0;77788,0;77788,86089;77788,86089;77788,91403;77262,96717;75686,100968;74109,105751;72532,109471;70430,112659;68327,115316;65699,117442;63071,119567;59918,121162;56764,122756;53611,123819;46252,125413;38894,125413;38894,125413;31010,125413;24177,124350;21024,123287;17870,121693;14717,120099;12089,118505;9461,115848;7358,113191;5256,110002;3154,106282;2102,101500;1051,96717;526,91934;0,86089;0,0;24177,0" o:connectangles="0,0,0,0,0,0,0,0,0,0,0,0,0,0,0,0,0,0,0,0,0,0,0,0,0,0,0,0,0,0,0,0,0,0,0,0,0,0,0,0,0,0,0,0,0,0,0,0,0,0,0,0,0,0,0" textboxrect="0,0,148,236"/>
                  <v:textbox>
                    <w:txbxContent>
                      <w:p w14:paraId="166BEDC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6" o:spid="_x0000_s1042" style="position:absolute;left:10779;top:4232;width:698;height:1238;visibility:visible;mso-wrap-style:square;v-text-anchor:top" coordsize="13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" adj="-11796480,,5400" path="m,232l,,47,r,193l130,193r,39l,232xe" fillcolor="black" stroked="f">
                  <v:stroke joinstyle="round"/>
                  <v:formulas/>
                  <v:path arrowok="t" o:connecttype="custom" o:connectlocs="0,123825;0,0;25253,0;25253,103010;69850,103010;69850,123825;0,123825" o:connectangles="0,0,0,0,0,0,0" textboxrect="0,0,130,232"/>
                  <v:textbox>
                    <w:txbxContent>
                      <w:p w14:paraId="67414405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7" o:spid="_x0000_s1043" style="position:absolute;left:11366;top:4232;width:778;height:1238;visibility:visible;mso-wrap-style:square;v-text-anchor:top" coordsize="148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" adj="-11796480,,5400" path="m148,r,39l97,39r,193l51,232,51,39,,39,,,148,xe" fillcolor="black" stroked="f">
                  <v:stroke joinstyle="round"/>
                  <v:formulas/>
                  <v:path arrowok="t" o:connecttype="custom" o:connectlocs="77788,0;77788,20815;50983,20815;50983,123825;26805,123825;26805,20815;0,20815;0,0;77788,0" o:connectangles="0,0,0,0,0,0,0,0,0" textboxrect="0,0,148,232"/>
                  <v:textbox>
                    <w:txbxContent>
                      <w:p w14:paraId="717B54FC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</v:group>
              <w10:wrap anchorx="margin" anchory="page"/>
            </v:group>
          </w:pict>
        </mc:Fallback>
      </mc:AlternateConten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Immeuble Apollo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91193 Saint-Aubin</w:t>
    </w:r>
  </w:p>
  <w:p w14:paraId="47F604C2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</w:p>
  <w:p w14:paraId="44216EA1" w14:textId="77777777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Tél.+33 (0)1 60 13 83 </w:t>
    </w:r>
    <w:r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00</w:t>
    </w: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br/>
    </w:r>
    <w:r w:rsidRPr="00165BF7"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  <w:t>contact@cticm.com</w:t>
    </w:r>
  </w:p>
  <w:p w14:paraId="519DDC65" w14:textId="77777777" w:rsidR="00E84751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</w:pPr>
  </w:p>
  <w:p w14:paraId="0B23D036" w14:textId="01D66DC6" w:rsidR="002C6C2D" w:rsidRPr="00E84751" w:rsidRDefault="00E84751" w:rsidP="00E84751">
    <w:pPr>
      <w:contextualSpacing w:val="0"/>
      <w:jc w:val="left"/>
      <w:rPr>
        <w:rFonts w:ascii="Aptos" w:eastAsia="Aptos" w:hAnsi="Aptos" w:cs="Times New Roman"/>
        <w:kern w:val="2"/>
        <w:sz w:val="22"/>
        <w:szCs w:val="22"/>
        <w:lang w:eastAsia="en-US"/>
        <w14:ligatures w14:val="standardContextual"/>
      </w:rPr>
    </w:pPr>
    <w:bookmarkStart w:id="2" w:name="_Hlk175905935"/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Siret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: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77572878500046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br/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Code APE :7219Z</w:t>
    </w:r>
    <w:bookmarkEnd w:id="0"/>
    <w:bookmarkEnd w:id="1"/>
    <w:bookmarkEnd w:id="2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A83C" w14:textId="6CF90466" w:rsidR="002C6C2D" w:rsidRDefault="00000000">
    <w:pPr>
      <w:pStyle w:val="En-tte"/>
    </w:pPr>
    <w:r>
      <w:rPr>
        <w:noProof/>
      </w:rPr>
      <w:pict w14:anchorId="73DB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584.4pt;height:134.8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269"/>
      <w:gridCol w:w="6662"/>
      <w:gridCol w:w="850"/>
      <w:gridCol w:w="567"/>
    </w:tblGrid>
    <w:tr w:rsidR="002C6C2D" w:rsidRPr="00B476E2" w14:paraId="7A764702" w14:textId="77777777" w:rsidTr="000E55E8">
      <w:trPr>
        <w:trHeight w:val="307"/>
      </w:trPr>
      <w:tc>
        <w:tcPr>
          <w:tcW w:w="2269" w:type="dxa"/>
          <w:vMerge w:val="restar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1188BD6C" w14:textId="295A49CC" w:rsidR="002C6C2D" w:rsidRPr="00B476E2" w:rsidRDefault="00E84751" w:rsidP="000E55E8">
          <w:pPr>
            <w:pStyle w:val="En-tte"/>
            <w:rPr>
              <w:rFonts w:ascii="Calibri" w:hAnsi="Calibri"/>
            </w:rPr>
          </w:pPr>
          <w:r>
            <w:rPr>
              <w:rFonts w:ascii="Calibri" w:hAnsi="Calibri"/>
              <w:noProof/>
            </w:rPr>
            <w:drawing>
              <wp:anchor distT="0" distB="0" distL="114300" distR="114300" simplePos="0" relativeHeight="251689984" behindDoc="0" locked="0" layoutInCell="1" allowOverlap="1" wp14:anchorId="07CDD9B9" wp14:editId="7F265409">
                <wp:simplePos x="0" y="0"/>
                <wp:positionH relativeFrom="column">
                  <wp:posOffset>-6985</wp:posOffset>
                </wp:positionH>
                <wp:positionV relativeFrom="paragraph">
                  <wp:posOffset>1270</wp:posOffset>
                </wp:positionV>
                <wp:extent cx="1112363" cy="563392"/>
                <wp:effectExtent l="0" t="0" r="0" b="8255"/>
                <wp:wrapNone/>
                <wp:docPr id="1539477576" name="Image 6" descr="Une image contenant Graphique, diagramm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899564" name="Image 6" descr="Une image contenant Graphique, diagramme, Police, graphism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22" cy="56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5D794DA" w14:textId="26962A75" w:rsidR="002C6C2D" w:rsidRPr="00D63B4E" w:rsidRDefault="002C6C2D" w:rsidP="004A3770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Direction des </w:t>
          </w:r>
          <w:r w:rsidR="006037FB" w:rsidRPr="00D63B4E">
            <w:rPr>
              <w:rFonts w:asciiTheme="minorHAnsi" w:hAnsiTheme="minorHAnsi" w:cstheme="minorHAnsi"/>
            </w:rPr>
            <w:t>Études</w:t>
          </w:r>
        </w:p>
      </w:tc>
    </w:tr>
    <w:tr w:rsidR="002C6C2D" w:rsidRPr="00B476E2" w14:paraId="68ED1B2B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268F136F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59E95EF7" w14:textId="2399BF8F" w:rsidR="002C6C2D" w:rsidRPr="00D63B4E" w:rsidRDefault="002C6C2D" w:rsidP="000E55E8">
          <w:pPr>
            <w:pStyle w:val="En-tte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 xml:space="preserve">Affaire : </w:t>
          </w:r>
          <w:sdt>
            <w:sdtPr>
              <w:rPr>
                <w:rFonts w:ascii="Calibri" w:hAnsi="Calibri"/>
                <w:bCs/>
              </w:rPr>
              <w:alias w:val="Client"/>
              <w:tag w:val=""/>
              <w:id w:val="-800152890"/>
              <w:placeholder>
                <w:docPart w:val="6C549046A677489FA0C0EBE1CFB304C4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rFonts w:ascii="Calibri" w:hAnsi="Calibri"/>
                  <w:bCs/>
                </w:rPr>
                <w:t>GROUPE RENAULT</w:t>
              </w:r>
            </w:sdtContent>
          </w:sdt>
          <w:r w:rsidRPr="00D63B4E">
            <w:rPr>
              <w:rFonts w:asciiTheme="minorHAnsi" w:hAnsiTheme="minorHAnsi" w:cstheme="minorHAnsi"/>
            </w:rPr>
            <w:t xml:space="preserve"> </w:t>
          </w:r>
          <w:r w:rsidRPr="00D63B4E">
            <w:rPr>
              <w:rFonts w:asciiTheme="minorHAnsi" w:hAnsiTheme="minorHAnsi" w:cstheme="minorHAnsi"/>
              <w:b w:val="0"/>
              <w:bCs/>
            </w:rPr>
            <w:t>–</w:t>
          </w:r>
          <w:r>
            <w:rPr>
              <w:rFonts w:asciiTheme="minorHAnsi" w:hAnsiTheme="minorHAnsi" w:cstheme="minorHAnsi"/>
            </w:rPr>
            <w:t xml:space="preserve"> </w:t>
          </w:r>
          <w:sdt>
            <w:sdtPr>
              <w:rPr>
                <w:rFonts w:asciiTheme="minorHAnsi" w:hAnsiTheme="minorHAnsi" w:cstheme="minorHAnsi"/>
                <w:b w:val="0"/>
                <w:bCs/>
              </w:rPr>
              <w:alias w:val="INTITULE DE L'AFFAIRE"/>
              <w:tag w:val=""/>
              <w:id w:val="-816873107"/>
              <w:placeholder>
                <w:docPart w:val="2329643A9E84450DBF5C817AEA68230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121A35">
                <w:rPr>
                  <w:rFonts w:asciiTheme="minorHAnsi" w:hAnsiTheme="minorHAnsi" w:cstheme="minorHAnsi"/>
                  <w:b w:val="0"/>
                  <w:bCs/>
                </w:rPr>
                <w:t>{{SITE}}</w:t>
              </w:r>
            </w:sdtContent>
          </w:sdt>
        </w:p>
      </w:tc>
    </w:tr>
    <w:tr w:rsidR="002C6C2D" w:rsidRPr="00B476E2" w14:paraId="2477CEB3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6B3840F9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6662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217010" w14:textId="238DE66A" w:rsidR="002C6C2D" w:rsidRPr="00D63B4E" w:rsidRDefault="002C6C2D" w:rsidP="007D3A1B">
          <w:pPr>
            <w:pStyle w:val="En-tte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Référence du document : </w:t>
          </w:r>
          <w:sdt>
            <w:sdtPr>
              <w:rPr>
                <w:rFonts w:ascii="Calibri" w:hAnsi="Calibri"/>
                <w:b w:val="0"/>
              </w:rPr>
              <w:alias w:val="Référence du document"/>
              <w:tag w:val=""/>
              <w:id w:val="1295563691"/>
              <w:placeholder>
                <w:docPart w:val="D8B36EED891A4D7FA16623E928BD6526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43457">
                <w:rPr>
                  <w:rFonts w:ascii="Calibri" w:hAnsi="Calibri"/>
                  <w:b w:val="0"/>
                </w:rPr>
                <w:t>DE / ETUDE-01809 / 011</w:t>
              </w:r>
            </w:sdtContent>
          </w:sdt>
          <w:r w:rsidRPr="00E84CB4">
            <w:rPr>
              <w:rFonts w:ascii="Calibri" w:hAnsi="Calibri"/>
            </w:rPr>
            <w:t>-</w:t>
          </w: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-283967617"/>
              <w:placeholder>
                <w:docPart w:val="9FA5A21295E64E2A866308F22F1DECD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  <w:tc>
        <w:tcPr>
          <w:tcW w:w="850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5D50D52" w14:textId="77777777" w:rsidR="002C6C2D" w:rsidRPr="00D63B4E" w:rsidRDefault="002C6C2D" w:rsidP="000E55E8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>Rév. :</w:t>
          </w:r>
        </w:p>
      </w:tc>
      <w:tc>
        <w:tcPr>
          <w:tcW w:w="567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396CF821" w14:textId="77777777" w:rsidR="002C6C2D" w:rsidRPr="00D63B4E" w:rsidRDefault="00000000" w:rsidP="000616BB">
          <w:pPr>
            <w:pStyle w:val="En-tte"/>
            <w:jc w:val="center"/>
            <w:rPr>
              <w:rFonts w:asciiTheme="minorHAnsi" w:hAnsiTheme="minorHAnsi" w:cstheme="minorHAnsi"/>
            </w:rPr>
          </w:pP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1619022761"/>
              <w:placeholder>
                <w:docPart w:val="FC2C035C00324AAAA28E73E276D4960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2C6C2D"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</w:tr>
  </w:tbl>
  <w:p w14:paraId="23417229" w14:textId="282AA1E9" w:rsidR="002C6C2D" w:rsidRPr="00FE3B3A" w:rsidRDefault="002C6C2D" w:rsidP="00F147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55F53" w14:textId="36621CD6" w:rsidR="002C6C2D" w:rsidRDefault="00000000">
    <w:pPr>
      <w:pStyle w:val="En-tte"/>
    </w:pPr>
    <w:r>
      <w:rPr>
        <w:noProof/>
      </w:rPr>
      <w:pict w14:anchorId="423698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584.4pt;height:134.8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9C4"/>
    <w:multiLevelType w:val="hybridMultilevel"/>
    <w:tmpl w:val="C3BA2D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A83"/>
    <w:multiLevelType w:val="multilevel"/>
    <w:tmpl w:val="DD7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1F2F"/>
    <w:multiLevelType w:val="multilevel"/>
    <w:tmpl w:val="E706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064"/>
    <w:multiLevelType w:val="multilevel"/>
    <w:tmpl w:val="9A949B60"/>
    <w:lvl w:ilvl="0">
      <w:start w:val="1"/>
      <w:numFmt w:val="decimal"/>
      <w:pStyle w:val="Titre1"/>
      <w:suff w:val="space"/>
      <w:lvlText w:val="%1."/>
      <w:lvlJc w:val="left"/>
      <w:pPr>
        <w:ind w:left="2836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2552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084"/>
        </w:tabs>
        <w:ind w:left="1652" w:hanging="648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444"/>
        </w:tabs>
        <w:ind w:left="2156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164"/>
        </w:tabs>
        <w:ind w:left="2660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884"/>
        </w:tabs>
        <w:ind w:left="3164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4244"/>
        </w:tabs>
        <w:ind w:left="3668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964"/>
        </w:tabs>
        <w:ind w:left="4244" w:hanging="1440"/>
      </w:pPr>
      <w:rPr>
        <w:rFonts w:hint="default"/>
      </w:rPr>
    </w:lvl>
  </w:abstractNum>
  <w:abstractNum w:abstractNumId="4" w15:restartNumberingAfterBreak="0">
    <w:nsid w:val="342C481A"/>
    <w:multiLevelType w:val="multilevel"/>
    <w:tmpl w:val="A67E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919B8"/>
    <w:multiLevelType w:val="hybridMultilevel"/>
    <w:tmpl w:val="DAAA3938"/>
    <w:styleLink w:val="StyleAvecpuces1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D1F35"/>
    <w:multiLevelType w:val="multilevel"/>
    <w:tmpl w:val="D012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573EA"/>
    <w:multiLevelType w:val="hybridMultilevel"/>
    <w:tmpl w:val="84E85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C21D1"/>
    <w:multiLevelType w:val="multilevel"/>
    <w:tmpl w:val="10FACE28"/>
    <w:styleLink w:val="StyleAvecpuce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7651144">
    <w:abstractNumId w:val="3"/>
  </w:num>
  <w:num w:numId="2" w16cid:durableId="1007907406">
    <w:abstractNumId w:val="5"/>
  </w:num>
  <w:num w:numId="3" w16cid:durableId="764301342">
    <w:abstractNumId w:val="8"/>
  </w:num>
  <w:num w:numId="4" w16cid:durableId="1774013280">
    <w:abstractNumId w:val="7"/>
  </w:num>
  <w:num w:numId="5" w16cid:durableId="380711219">
    <w:abstractNumId w:val="6"/>
  </w:num>
  <w:num w:numId="6" w16cid:durableId="1149785806">
    <w:abstractNumId w:val="2"/>
  </w:num>
  <w:num w:numId="7" w16cid:durableId="789399343">
    <w:abstractNumId w:val="0"/>
  </w:num>
  <w:num w:numId="8" w16cid:durableId="551890410">
    <w:abstractNumId w:val="1"/>
  </w:num>
  <w:num w:numId="9" w16cid:durableId="9373271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blue,#f30,#ff505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57"/>
    <w:rsid w:val="0000167E"/>
    <w:rsid w:val="000025CA"/>
    <w:rsid w:val="00002808"/>
    <w:rsid w:val="00002C57"/>
    <w:rsid w:val="00003340"/>
    <w:rsid w:val="000033D1"/>
    <w:rsid w:val="000037CF"/>
    <w:rsid w:val="00004174"/>
    <w:rsid w:val="00004F2A"/>
    <w:rsid w:val="000055FE"/>
    <w:rsid w:val="00006028"/>
    <w:rsid w:val="00007611"/>
    <w:rsid w:val="00011EF3"/>
    <w:rsid w:val="00012F9C"/>
    <w:rsid w:val="000136D5"/>
    <w:rsid w:val="000144F3"/>
    <w:rsid w:val="00014E88"/>
    <w:rsid w:val="0001585C"/>
    <w:rsid w:val="00015A95"/>
    <w:rsid w:val="00015F63"/>
    <w:rsid w:val="000167FD"/>
    <w:rsid w:val="00016E6A"/>
    <w:rsid w:val="0001703B"/>
    <w:rsid w:val="00020305"/>
    <w:rsid w:val="000208A6"/>
    <w:rsid w:val="0002129F"/>
    <w:rsid w:val="000223FA"/>
    <w:rsid w:val="00022B94"/>
    <w:rsid w:val="00023691"/>
    <w:rsid w:val="00023939"/>
    <w:rsid w:val="000239B4"/>
    <w:rsid w:val="000247F2"/>
    <w:rsid w:val="0002488C"/>
    <w:rsid w:val="00025654"/>
    <w:rsid w:val="00025BCE"/>
    <w:rsid w:val="00026217"/>
    <w:rsid w:val="00026D65"/>
    <w:rsid w:val="000270F2"/>
    <w:rsid w:val="0002776D"/>
    <w:rsid w:val="000277CF"/>
    <w:rsid w:val="000279A4"/>
    <w:rsid w:val="00030206"/>
    <w:rsid w:val="000304B1"/>
    <w:rsid w:val="000309AC"/>
    <w:rsid w:val="000309C1"/>
    <w:rsid w:val="000314BE"/>
    <w:rsid w:val="00031F8B"/>
    <w:rsid w:val="00032174"/>
    <w:rsid w:val="0003365B"/>
    <w:rsid w:val="00033CC6"/>
    <w:rsid w:val="00034728"/>
    <w:rsid w:val="0003666B"/>
    <w:rsid w:val="000366A3"/>
    <w:rsid w:val="00036A02"/>
    <w:rsid w:val="0003737E"/>
    <w:rsid w:val="00037983"/>
    <w:rsid w:val="00037D48"/>
    <w:rsid w:val="0004035F"/>
    <w:rsid w:val="00040432"/>
    <w:rsid w:val="000408A8"/>
    <w:rsid w:val="00040FD2"/>
    <w:rsid w:val="000415F1"/>
    <w:rsid w:val="00042104"/>
    <w:rsid w:val="0004280C"/>
    <w:rsid w:val="00042E03"/>
    <w:rsid w:val="000434DC"/>
    <w:rsid w:val="00044CD3"/>
    <w:rsid w:val="000458F7"/>
    <w:rsid w:val="00045CF3"/>
    <w:rsid w:val="00046135"/>
    <w:rsid w:val="0004618F"/>
    <w:rsid w:val="00046903"/>
    <w:rsid w:val="00046980"/>
    <w:rsid w:val="0005043B"/>
    <w:rsid w:val="00050E55"/>
    <w:rsid w:val="00050F3C"/>
    <w:rsid w:val="00050F68"/>
    <w:rsid w:val="000511C7"/>
    <w:rsid w:val="00051672"/>
    <w:rsid w:val="00051886"/>
    <w:rsid w:val="000543A8"/>
    <w:rsid w:val="0005515A"/>
    <w:rsid w:val="00056738"/>
    <w:rsid w:val="00057167"/>
    <w:rsid w:val="00060668"/>
    <w:rsid w:val="00060FEF"/>
    <w:rsid w:val="000616BB"/>
    <w:rsid w:val="00062194"/>
    <w:rsid w:val="000621D3"/>
    <w:rsid w:val="00062510"/>
    <w:rsid w:val="00062E96"/>
    <w:rsid w:val="00063668"/>
    <w:rsid w:val="00063B43"/>
    <w:rsid w:val="0006419F"/>
    <w:rsid w:val="0006500B"/>
    <w:rsid w:val="000655AE"/>
    <w:rsid w:val="000658E1"/>
    <w:rsid w:val="0006602B"/>
    <w:rsid w:val="00066DAF"/>
    <w:rsid w:val="00067663"/>
    <w:rsid w:val="0006782F"/>
    <w:rsid w:val="00067E4C"/>
    <w:rsid w:val="000703FE"/>
    <w:rsid w:val="00071CD8"/>
    <w:rsid w:val="00072E5C"/>
    <w:rsid w:val="00072E75"/>
    <w:rsid w:val="0007318A"/>
    <w:rsid w:val="0007332D"/>
    <w:rsid w:val="000767CB"/>
    <w:rsid w:val="0007710E"/>
    <w:rsid w:val="00077154"/>
    <w:rsid w:val="0008047D"/>
    <w:rsid w:val="00081527"/>
    <w:rsid w:val="000827AE"/>
    <w:rsid w:val="00083135"/>
    <w:rsid w:val="000836FD"/>
    <w:rsid w:val="00083C2F"/>
    <w:rsid w:val="0008596F"/>
    <w:rsid w:val="00085BF7"/>
    <w:rsid w:val="00085C29"/>
    <w:rsid w:val="00086D5E"/>
    <w:rsid w:val="000874D6"/>
    <w:rsid w:val="00087AAF"/>
    <w:rsid w:val="00087D28"/>
    <w:rsid w:val="00087FBD"/>
    <w:rsid w:val="00092DE2"/>
    <w:rsid w:val="00093767"/>
    <w:rsid w:val="00094D97"/>
    <w:rsid w:val="000954DE"/>
    <w:rsid w:val="00095ED2"/>
    <w:rsid w:val="0009619D"/>
    <w:rsid w:val="0009656C"/>
    <w:rsid w:val="00097A7B"/>
    <w:rsid w:val="00097FBF"/>
    <w:rsid w:val="000A060B"/>
    <w:rsid w:val="000A0CF0"/>
    <w:rsid w:val="000A2BC0"/>
    <w:rsid w:val="000A2EAC"/>
    <w:rsid w:val="000A2ECF"/>
    <w:rsid w:val="000A39C1"/>
    <w:rsid w:val="000A4599"/>
    <w:rsid w:val="000A58EC"/>
    <w:rsid w:val="000A69B1"/>
    <w:rsid w:val="000A7223"/>
    <w:rsid w:val="000A7633"/>
    <w:rsid w:val="000B056D"/>
    <w:rsid w:val="000B0570"/>
    <w:rsid w:val="000B0BA4"/>
    <w:rsid w:val="000B1A78"/>
    <w:rsid w:val="000B1C81"/>
    <w:rsid w:val="000B20E8"/>
    <w:rsid w:val="000B2A97"/>
    <w:rsid w:val="000B2DF5"/>
    <w:rsid w:val="000B3CBF"/>
    <w:rsid w:val="000B4494"/>
    <w:rsid w:val="000B467E"/>
    <w:rsid w:val="000B4744"/>
    <w:rsid w:val="000B4AFB"/>
    <w:rsid w:val="000B4F33"/>
    <w:rsid w:val="000B5D94"/>
    <w:rsid w:val="000B6045"/>
    <w:rsid w:val="000B6402"/>
    <w:rsid w:val="000B6546"/>
    <w:rsid w:val="000C0BB3"/>
    <w:rsid w:val="000C19C7"/>
    <w:rsid w:val="000C30DE"/>
    <w:rsid w:val="000C405C"/>
    <w:rsid w:val="000C47F6"/>
    <w:rsid w:val="000C54F6"/>
    <w:rsid w:val="000C603B"/>
    <w:rsid w:val="000C6681"/>
    <w:rsid w:val="000C6912"/>
    <w:rsid w:val="000C6FE7"/>
    <w:rsid w:val="000C7C3C"/>
    <w:rsid w:val="000D084E"/>
    <w:rsid w:val="000D13C4"/>
    <w:rsid w:val="000D2870"/>
    <w:rsid w:val="000D38E9"/>
    <w:rsid w:val="000D4DCE"/>
    <w:rsid w:val="000D53AC"/>
    <w:rsid w:val="000D68C2"/>
    <w:rsid w:val="000D6CA4"/>
    <w:rsid w:val="000E0507"/>
    <w:rsid w:val="000E1149"/>
    <w:rsid w:val="000E1FE7"/>
    <w:rsid w:val="000E258E"/>
    <w:rsid w:val="000E2F7E"/>
    <w:rsid w:val="000E3373"/>
    <w:rsid w:val="000E419A"/>
    <w:rsid w:val="000E479D"/>
    <w:rsid w:val="000E4826"/>
    <w:rsid w:val="000E520B"/>
    <w:rsid w:val="000E55E8"/>
    <w:rsid w:val="000E57F9"/>
    <w:rsid w:val="000E63F2"/>
    <w:rsid w:val="000E6556"/>
    <w:rsid w:val="000E6DC0"/>
    <w:rsid w:val="000E765E"/>
    <w:rsid w:val="000F0CDE"/>
    <w:rsid w:val="000F159F"/>
    <w:rsid w:val="000F3DF9"/>
    <w:rsid w:val="000F5E05"/>
    <w:rsid w:val="000F7791"/>
    <w:rsid w:val="000F79A2"/>
    <w:rsid w:val="0010103D"/>
    <w:rsid w:val="001016C4"/>
    <w:rsid w:val="00101AD1"/>
    <w:rsid w:val="00101DF2"/>
    <w:rsid w:val="00102A3D"/>
    <w:rsid w:val="00103616"/>
    <w:rsid w:val="00103784"/>
    <w:rsid w:val="001044BD"/>
    <w:rsid w:val="00104AC4"/>
    <w:rsid w:val="00104C89"/>
    <w:rsid w:val="001051D9"/>
    <w:rsid w:val="00105542"/>
    <w:rsid w:val="00106CE8"/>
    <w:rsid w:val="00107015"/>
    <w:rsid w:val="00110D69"/>
    <w:rsid w:val="00111120"/>
    <w:rsid w:val="00111A12"/>
    <w:rsid w:val="00111BC2"/>
    <w:rsid w:val="0011255E"/>
    <w:rsid w:val="00112D49"/>
    <w:rsid w:val="00113217"/>
    <w:rsid w:val="0011331E"/>
    <w:rsid w:val="00113A87"/>
    <w:rsid w:val="00114C8C"/>
    <w:rsid w:val="00114FDD"/>
    <w:rsid w:val="00115C37"/>
    <w:rsid w:val="001173F0"/>
    <w:rsid w:val="00117AF1"/>
    <w:rsid w:val="00120734"/>
    <w:rsid w:val="00120E6E"/>
    <w:rsid w:val="00121A35"/>
    <w:rsid w:val="001220BA"/>
    <w:rsid w:val="001220C6"/>
    <w:rsid w:val="001222EA"/>
    <w:rsid w:val="00122386"/>
    <w:rsid w:val="00122620"/>
    <w:rsid w:val="00122B89"/>
    <w:rsid w:val="00122EBF"/>
    <w:rsid w:val="00122F5F"/>
    <w:rsid w:val="00123261"/>
    <w:rsid w:val="0012382F"/>
    <w:rsid w:val="00126DCA"/>
    <w:rsid w:val="00126DCF"/>
    <w:rsid w:val="00127024"/>
    <w:rsid w:val="0012736D"/>
    <w:rsid w:val="00130531"/>
    <w:rsid w:val="0013190F"/>
    <w:rsid w:val="00131A1F"/>
    <w:rsid w:val="00132D45"/>
    <w:rsid w:val="00133184"/>
    <w:rsid w:val="001332C3"/>
    <w:rsid w:val="001341D0"/>
    <w:rsid w:val="0013420A"/>
    <w:rsid w:val="00134448"/>
    <w:rsid w:val="001346EA"/>
    <w:rsid w:val="00134802"/>
    <w:rsid w:val="00135E24"/>
    <w:rsid w:val="00136250"/>
    <w:rsid w:val="00136FF4"/>
    <w:rsid w:val="00137068"/>
    <w:rsid w:val="001377EF"/>
    <w:rsid w:val="00137D41"/>
    <w:rsid w:val="001402DA"/>
    <w:rsid w:val="0014069D"/>
    <w:rsid w:val="00141162"/>
    <w:rsid w:val="001425B8"/>
    <w:rsid w:val="00142AF2"/>
    <w:rsid w:val="00142C0B"/>
    <w:rsid w:val="0014387A"/>
    <w:rsid w:val="00143A97"/>
    <w:rsid w:val="001444C2"/>
    <w:rsid w:val="00145855"/>
    <w:rsid w:val="00145E73"/>
    <w:rsid w:val="001460D5"/>
    <w:rsid w:val="00146103"/>
    <w:rsid w:val="00146372"/>
    <w:rsid w:val="00146B4A"/>
    <w:rsid w:val="00146C07"/>
    <w:rsid w:val="00147973"/>
    <w:rsid w:val="00147B4C"/>
    <w:rsid w:val="001502BC"/>
    <w:rsid w:val="00150488"/>
    <w:rsid w:val="0015049B"/>
    <w:rsid w:val="00150A91"/>
    <w:rsid w:val="00150F20"/>
    <w:rsid w:val="00150F24"/>
    <w:rsid w:val="001514BF"/>
    <w:rsid w:val="00151A1E"/>
    <w:rsid w:val="00151C03"/>
    <w:rsid w:val="00153673"/>
    <w:rsid w:val="001539D4"/>
    <w:rsid w:val="00154095"/>
    <w:rsid w:val="00154E83"/>
    <w:rsid w:val="001579E2"/>
    <w:rsid w:val="00157AA8"/>
    <w:rsid w:val="00157C7F"/>
    <w:rsid w:val="001603C2"/>
    <w:rsid w:val="00160752"/>
    <w:rsid w:val="001614AC"/>
    <w:rsid w:val="00161540"/>
    <w:rsid w:val="00163A23"/>
    <w:rsid w:val="0016517C"/>
    <w:rsid w:val="00165719"/>
    <w:rsid w:val="001659B5"/>
    <w:rsid w:val="0016647B"/>
    <w:rsid w:val="00166901"/>
    <w:rsid w:val="00166B54"/>
    <w:rsid w:val="001674F4"/>
    <w:rsid w:val="00167C8C"/>
    <w:rsid w:val="00171030"/>
    <w:rsid w:val="0017139E"/>
    <w:rsid w:val="0017177C"/>
    <w:rsid w:val="00171B79"/>
    <w:rsid w:val="00171EFE"/>
    <w:rsid w:val="001726E9"/>
    <w:rsid w:val="00176199"/>
    <w:rsid w:val="00177066"/>
    <w:rsid w:val="00177E55"/>
    <w:rsid w:val="00180616"/>
    <w:rsid w:val="00180793"/>
    <w:rsid w:val="00181468"/>
    <w:rsid w:val="001830FE"/>
    <w:rsid w:val="00183AB0"/>
    <w:rsid w:val="00184D3A"/>
    <w:rsid w:val="00185232"/>
    <w:rsid w:val="00185C05"/>
    <w:rsid w:val="001866D6"/>
    <w:rsid w:val="00186BCB"/>
    <w:rsid w:val="00186F86"/>
    <w:rsid w:val="00187B2E"/>
    <w:rsid w:val="00187D1B"/>
    <w:rsid w:val="001904AE"/>
    <w:rsid w:val="00191A1A"/>
    <w:rsid w:val="00192265"/>
    <w:rsid w:val="00192804"/>
    <w:rsid w:val="00193056"/>
    <w:rsid w:val="00193B38"/>
    <w:rsid w:val="00194096"/>
    <w:rsid w:val="00194A92"/>
    <w:rsid w:val="00194AE3"/>
    <w:rsid w:val="00194CD2"/>
    <w:rsid w:val="00196572"/>
    <w:rsid w:val="001965EE"/>
    <w:rsid w:val="00197C4B"/>
    <w:rsid w:val="001A0A27"/>
    <w:rsid w:val="001A0EB8"/>
    <w:rsid w:val="001A1390"/>
    <w:rsid w:val="001A1F3D"/>
    <w:rsid w:val="001A28E4"/>
    <w:rsid w:val="001A35ED"/>
    <w:rsid w:val="001A3B76"/>
    <w:rsid w:val="001A3EC3"/>
    <w:rsid w:val="001A4139"/>
    <w:rsid w:val="001A542C"/>
    <w:rsid w:val="001A5995"/>
    <w:rsid w:val="001A59BB"/>
    <w:rsid w:val="001A655D"/>
    <w:rsid w:val="001A6AA9"/>
    <w:rsid w:val="001A77E3"/>
    <w:rsid w:val="001A7C61"/>
    <w:rsid w:val="001B1252"/>
    <w:rsid w:val="001B1D15"/>
    <w:rsid w:val="001B2758"/>
    <w:rsid w:val="001B339F"/>
    <w:rsid w:val="001B37D1"/>
    <w:rsid w:val="001B3B69"/>
    <w:rsid w:val="001B47B2"/>
    <w:rsid w:val="001B48CB"/>
    <w:rsid w:val="001B4BD2"/>
    <w:rsid w:val="001B513B"/>
    <w:rsid w:val="001B5AAD"/>
    <w:rsid w:val="001B6161"/>
    <w:rsid w:val="001B6A6B"/>
    <w:rsid w:val="001B7137"/>
    <w:rsid w:val="001B7DD1"/>
    <w:rsid w:val="001B7F69"/>
    <w:rsid w:val="001B7FE1"/>
    <w:rsid w:val="001C06F1"/>
    <w:rsid w:val="001C0AF9"/>
    <w:rsid w:val="001C0C85"/>
    <w:rsid w:val="001C14BE"/>
    <w:rsid w:val="001C21A6"/>
    <w:rsid w:val="001C2CA1"/>
    <w:rsid w:val="001C3250"/>
    <w:rsid w:val="001C40BF"/>
    <w:rsid w:val="001C45E5"/>
    <w:rsid w:val="001C46D7"/>
    <w:rsid w:val="001C6761"/>
    <w:rsid w:val="001C72B6"/>
    <w:rsid w:val="001C7D45"/>
    <w:rsid w:val="001D1522"/>
    <w:rsid w:val="001D160E"/>
    <w:rsid w:val="001D1771"/>
    <w:rsid w:val="001D188F"/>
    <w:rsid w:val="001D1DFF"/>
    <w:rsid w:val="001D27DF"/>
    <w:rsid w:val="001D3CDB"/>
    <w:rsid w:val="001D5575"/>
    <w:rsid w:val="001D60BF"/>
    <w:rsid w:val="001D6585"/>
    <w:rsid w:val="001D6589"/>
    <w:rsid w:val="001D6ACF"/>
    <w:rsid w:val="001D742F"/>
    <w:rsid w:val="001D7612"/>
    <w:rsid w:val="001D7ED9"/>
    <w:rsid w:val="001E0070"/>
    <w:rsid w:val="001E0727"/>
    <w:rsid w:val="001E0874"/>
    <w:rsid w:val="001E08C0"/>
    <w:rsid w:val="001E090F"/>
    <w:rsid w:val="001E0CAD"/>
    <w:rsid w:val="001E0D33"/>
    <w:rsid w:val="001E1738"/>
    <w:rsid w:val="001E2221"/>
    <w:rsid w:val="001E2323"/>
    <w:rsid w:val="001E25C8"/>
    <w:rsid w:val="001E4580"/>
    <w:rsid w:val="001E4AF2"/>
    <w:rsid w:val="001E4D10"/>
    <w:rsid w:val="001E538E"/>
    <w:rsid w:val="001E5BCA"/>
    <w:rsid w:val="001E65C7"/>
    <w:rsid w:val="001E74A6"/>
    <w:rsid w:val="001E7C9B"/>
    <w:rsid w:val="001F172F"/>
    <w:rsid w:val="001F251B"/>
    <w:rsid w:val="001F2EA9"/>
    <w:rsid w:val="001F3056"/>
    <w:rsid w:val="001F4DBD"/>
    <w:rsid w:val="001F596F"/>
    <w:rsid w:val="001F628A"/>
    <w:rsid w:val="001F6C8E"/>
    <w:rsid w:val="001F7234"/>
    <w:rsid w:val="001F7557"/>
    <w:rsid w:val="001F7E91"/>
    <w:rsid w:val="002006E5"/>
    <w:rsid w:val="00200E9B"/>
    <w:rsid w:val="00202249"/>
    <w:rsid w:val="0020286D"/>
    <w:rsid w:val="0020291A"/>
    <w:rsid w:val="00203EC1"/>
    <w:rsid w:val="002058AB"/>
    <w:rsid w:val="00206D66"/>
    <w:rsid w:val="00207180"/>
    <w:rsid w:val="0021021C"/>
    <w:rsid w:val="00210352"/>
    <w:rsid w:val="00210D8D"/>
    <w:rsid w:val="0021163E"/>
    <w:rsid w:val="00211DDF"/>
    <w:rsid w:val="0021200D"/>
    <w:rsid w:val="002125D4"/>
    <w:rsid w:val="0021290F"/>
    <w:rsid w:val="002129BF"/>
    <w:rsid w:val="00212BDB"/>
    <w:rsid w:val="002133D8"/>
    <w:rsid w:val="00214002"/>
    <w:rsid w:val="002143F0"/>
    <w:rsid w:val="0021586C"/>
    <w:rsid w:val="00216EED"/>
    <w:rsid w:val="00220031"/>
    <w:rsid w:val="00220450"/>
    <w:rsid w:val="002209AA"/>
    <w:rsid w:val="00220B2A"/>
    <w:rsid w:val="00220DEB"/>
    <w:rsid w:val="00221AEE"/>
    <w:rsid w:val="00221B72"/>
    <w:rsid w:val="002233D0"/>
    <w:rsid w:val="00223B7C"/>
    <w:rsid w:val="00224F50"/>
    <w:rsid w:val="00225424"/>
    <w:rsid w:val="0022740F"/>
    <w:rsid w:val="00227D16"/>
    <w:rsid w:val="00230D93"/>
    <w:rsid w:val="00230F66"/>
    <w:rsid w:val="00231D59"/>
    <w:rsid w:val="002346BB"/>
    <w:rsid w:val="002349CC"/>
    <w:rsid w:val="00235958"/>
    <w:rsid w:val="002370DB"/>
    <w:rsid w:val="00237845"/>
    <w:rsid w:val="00237A4B"/>
    <w:rsid w:val="00237D6A"/>
    <w:rsid w:val="002419C9"/>
    <w:rsid w:val="00241F5A"/>
    <w:rsid w:val="002420CB"/>
    <w:rsid w:val="00242BAE"/>
    <w:rsid w:val="00242FB1"/>
    <w:rsid w:val="00243732"/>
    <w:rsid w:val="0024420C"/>
    <w:rsid w:val="00245B47"/>
    <w:rsid w:val="00245B95"/>
    <w:rsid w:val="00245D27"/>
    <w:rsid w:val="002460E5"/>
    <w:rsid w:val="0025005E"/>
    <w:rsid w:val="00250911"/>
    <w:rsid w:val="0025116A"/>
    <w:rsid w:val="00251AEC"/>
    <w:rsid w:val="00251CD5"/>
    <w:rsid w:val="0025219D"/>
    <w:rsid w:val="0025300A"/>
    <w:rsid w:val="0025474C"/>
    <w:rsid w:val="00254D0C"/>
    <w:rsid w:val="00255B91"/>
    <w:rsid w:val="00256730"/>
    <w:rsid w:val="002576A4"/>
    <w:rsid w:val="00257762"/>
    <w:rsid w:val="00257AE8"/>
    <w:rsid w:val="00260E68"/>
    <w:rsid w:val="00262A75"/>
    <w:rsid w:val="00262BFC"/>
    <w:rsid w:val="0026369F"/>
    <w:rsid w:val="00263921"/>
    <w:rsid w:val="002643B3"/>
    <w:rsid w:val="00264A19"/>
    <w:rsid w:val="00267B9C"/>
    <w:rsid w:val="00270745"/>
    <w:rsid w:val="00273DAA"/>
    <w:rsid w:val="00273E36"/>
    <w:rsid w:val="00276EA3"/>
    <w:rsid w:val="00276F88"/>
    <w:rsid w:val="0027700E"/>
    <w:rsid w:val="00277BB7"/>
    <w:rsid w:val="00280AE4"/>
    <w:rsid w:val="00280C34"/>
    <w:rsid w:val="00280FB8"/>
    <w:rsid w:val="0028135C"/>
    <w:rsid w:val="00282C83"/>
    <w:rsid w:val="00282D85"/>
    <w:rsid w:val="00282DC8"/>
    <w:rsid w:val="00283348"/>
    <w:rsid w:val="002833B4"/>
    <w:rsid w:val="00283578"/>
    <w:rsid w:val="00283C73"/>
    <w:rsid w:val="0028420E"/>
    <w:rsid w:val="0028447E"/>
    <w:rsid w:val="00284555"/>
    <w:rsid w:val="002849F7"/>
    <w:rsid w:val="00284BF2"/>
    <w:rsid w:val="002854C7"/>
    <w:rsid w:val="00285C7A"/>
    <w:rsid w:val="002861A6"/>
    <w:rsid w:val="00286210"/>
    <w:rsid w:val="0028686C"/>
    <w:rsid w:val="00286D46"/>
    <w:rsid w:val="00287509"/>
    <w:rsid w:val="00291409"/>
    <w:rsid w:val="0029142F"/>
    <w:rsid w:val="00291499"/>
    <w:rsid w:val="0029153D"/>
    <w:rsid w:val="00291FA9"/>
    <w:rsid w:val="00293BB1"/>
    <w:rsid w:val="00293FC9"/>
    <w:rsid w:val="002942D7"/>
    <w:rsid w:val="00296399"/>
    <w:rsid w:val="00296C71"/>
    <w:rsid w:val="002A05D3"/>
    <w:rsid w:val="002A70C2"/>
    <w:rsid w:val="002A7472"/>
    <w:rsid w:val="002A7AAD"/>
    <w:rsid w:val="002A7C9E"/>
    <w:rsid w:val="002A7CEF"/>
    <w:rsid w:val="002B0191"/>
    <w:rsid w:val="002B0258"/>
    <w:rsid w:val="002B1248"/>
    <w:rsid w:val="002B1267"/>
    <w:rsid w:val="002B1280"/>
    <w:rsid w:val="002B2796"/>
    <w:rsid w:val="002B33C3"/>
    <w:rsid w:val="002B416C"/>
    <w:rsid w:val="002B484D"/>
    <w:rsid w:val="002B4C60"/>
    <w:rsid w:val="002B4E7F"/>
    <w:rsid w:val="002B616F"/>
    <w:rsid w:val="002B6B73"/>
    <w:rsid w:val="002B6E04"/>
    <w:rsid w:val="002B70A7"/>
    <w:rsid w:val="002C006D"/>
    <w:rsid w:val="002C0576"/>
    <w:rsid w:val="002C0659"/>
    <w:rsid w:val="002C146E"/>
    <w:rsid w:val="002C2372"/>
    <w:rsid w:val="002C35B6"/>
    <w:rsid w:val="002C43E7"/>
    <w:rsid w:val="002C4B53"/>
    <w:rsid w:val="002C50A3"/>
    <w:rsid w:val="002C6031"/>
    <w:rsid w:val="002C6C2D"/>
    <w:rsid w:val="002C6F81"/>
    <w:rsid w:val="002D0665"/>
    <w:rsid w:val="002D145F"/>
    <w:rsid w:val="002D5629"/>
    <w:rsid w:val="002D5A4B"/>
    <w:rsid w:val="002D5A6D"/>
    <w:rsid w:val="002D5D1E"/>
    <w:rsid w:val="002D5F62"/>
    <w:rsid w:val="002D5FDC"/>
    <w:rsid w:val="002D6325"/>
    <w:rsid w:val="002D66F0"/>
    <w:rsid w:val="002D6A6C"/>
    <w:rsid w:val="002D6BD5"/>
    <w:rsid w:val="002D7478"/>
    <w:rsid w:val="002D7B85"/>
    <w:rsid w:val="002E0521"/>
    <w:rsid w:val="002E07B1"/>
    <w:rsid w:val="002E1740"/>
    <w:rsid w:val="002E20E9"/>
    <w:rsid w:val="002E285B"/>
    <w:rsid w:val="002E33BA"/>
    <w:rsid w:val="002E3921"/>
    <w:rsid w:val="002E3C33"/>
    <w:rsid w:val="002E451C"/>
    <w:rsid w:val="002E48A5"/>
    <w:rsid w:val="002E4BEC"/>
    <w:rsid w:val="002E4EE4"/>
    <w:rsid w:val="002E5A19"/>
    <w:rsid w:val="002E602C"/>
    <w:rsid w:val="002E6949"/>
    <w:rsid w:val="002E6F8D"/>
    <w:rsid w:val="002F0139"/>
    <w:rsid w:val="002F039D"/>
    <w:rsid w:val="002F0462"/>
    <w:rsid w:val="002F049E"/>
    <w:rsid w:val="002F08DA"/>
    <w:rsid w:val="002F29B5"/>
    <w:rsid w:val="002F3639"/>
    <w:rsid w:val="002F36AB"/>
    <w:rsid w:val="002F3BD5"/>
    <w:rsid w:val="002F5F67"/>
    <w:rsid w:val="002F64FC"/>
    <w:rsid w:val="002F677D"/>
    <w:rsid w:val="00300317"/>
    <w:rsid w:val="0030044A"/>
    <w:rsid w:val="00300674"/>
    <w:rsid w:val="00301031"/>
    <w:rsid w:val="00301CBF"/>
    <w:rsid w:val="00301D03"/>
    <w:rsid w:val="00301EA4"/>
    <w:rsid w:val="00302E73"/>
    <w:rsid w:val="00303416"/>
    <w:rsid w:val="00303FDB"/>
    <w:rsid w:val="00305CAB"/>
    <w:rsid w:val="00306B56"/>
    <w:rsid w:val="00307F80"/>
    <w:rsid w:val="0031015A"/>
    <w:rsid w:val="00310974"/>
    <w:rsid w:val="00311202"/>
    <w:rsid w:val="00312C80"/>
    <w:rsid w:val="00313B58"/>
    <w:rsid w:val="00313DB2"/>
    <w:rsid w:val="00313F09"/>
    <w:rsid w:val="00314717"/>
    <w:rsid w:val="003149EB"/>
    <w:rsid w:val="00315975"/>
    <w:rsid w:val="00315C36"/>
    <w:rsid w:val="00315D0A"/>
    <w:rsid w:val="0031660A"/>
    <w:rsid w:val="00316A5A"/>
    <w:rsid w:val="00316DCD"/>
    <w:rsid w:val="003173B3"/>
    <w:rsid w:val="003176D2"/>
    <w:rsid w:val="00317716"/>
    <w:rsid w:val="00320887"/>
    <w:rsid w:val="0032091C"/>
    <w:rsid w:val="00320B15"/>
    <w:rsid w:val="00320D8C"/>
    <w:rsid w:val="00320F33"/>
    <w:rsid w:val="00321465"/>
    <w:rsid w:val="00321529"/>
    <w:rsid w:val="00321E14"/>
    <w:rsid w:val="00322180"/>
    <w:rsid w:val="00322482"/>
    <w:rsid w:val="003226AE"/>
    <w:rsid w:val="00322A46"/>
    <w:rsid w:val="00323B32"/>
    <w:rsid w:val="0032526B"/>
    <w:rsid w:val="0032551E"/>
    <w:rsid w:val="00325BEA"/>
    <w:rsid w:val="0033022B"/>
    <w:rsid w:val="0033045D"/>
    <w:rsid w:val="00330846"/>
    <w:rsid w:val="00330A4B"/>
    <w:rsid w:val="00331851"/>
    <w:rsid w:val="00331F71"/>
    <w:rsid w:val="003328C0"/>
    <w:rsid w:val="00332D3D"/>
    <w:rsid w:val="00333220"/>
    <w:rsid w:val="00334740"/>
    <w:rsid w:val="003361A2"/>
    <w:rsid w:val="003366E1"/>
    <w:rsid w:val="003368D3"/>
    <w:rsid w:val="00336EDD"/>
    <w:rsid w:val="0033700C"/>
    <w:rsid w:val="00337372"/>
    <w:rsid w:val="00337A05"/>
    <w:rsid w:val="00337C69"/>
    <w:rsid w:val="00337DB7"/>
    <w:rsid w:val="003420D2"/>
    <w:rsid w:val="00343DAF"/>
    <w:rsid w:val="00345679"/>
    <w:rsid w:val="00345F7A"/>
    <w:rsid w:val="0034624E"/>
    <w:rsid w:val="00347576"/>
    <w:rsid w:val="00347D1B"/>
    <w:rsid w:val="0035034C"/>
    <w:rsid w:val="00350373"/>
    <w:rsid w:val="00350A90"/>
    <w:rsid w:val="00351928"/>
    <w:rsid w:val="00352C0B"/>
    <w:rsid w:val="00352EAE"/>
    <w:rsid w:val="003533E6"/>
    <w:rsid w:val="0035394D"/>
    <w:rsid w:val="00354C2A"/>
    <w:rsid w:val="0035636A"/>
    <w:rsid w:val="00356A82"/>
    <w:rsid w:val="00357090"/>
    <w:rsid w:val="003570E3"/>
    <w:rsid w:val="003601D2"/>
    <w:rsid w:val="00360FAE"/>
    <w:rsid w:val="00360FDF"/>
    <w:rsid w:val="003633D8"/>
    <w:rsid w:val="00363419"/>
    <w:rsid w:val="003642D2"/>
    <w:rsid w:val="0036482B"/>
    <w:rsid w:val="0036555C"/>
    <w:rsid w:val="00365616"/>
    <w:rsid w:val="00366914"/>
    <w:rsid w:val="00370431"/>
    <w:rsid w:val="0037062E"/>
    <w:rsid w:val="00370854"/>
    <w:rsid w:val="00371B17"/>
    <w:rsid w:val="00373454"/>
    <w:rsid w:val="0037463A"/>
    <w:rsid w:val="003752FD"/>
    <w:rsid w:val="003759E4"/>
    <w:rsid w:val="003777A2"/>
    <w:rsid w:val="0038018F"/>
    <w:rsid w:val="00380276"/>
    <w:rsid w:val="00380EA4"/>
    <w:rsid w:val="003815D3"/>
    <w:rsid w:val="00381C17"/>
    <w:rsid w:val="00382147"/>
    <w:rsid w:val="0038281D"/>
    <w:rsid w:val="00383CA3"/>
    <w:rsid w:val="00384223"/>
    <w:rsid w:val="003846AE"/>
    <w:rsid w:val="00384F5C"/>
    <w:rsid w:val="0038654B"/>
    <w:rsid w:val="00386D56"/>
    <w:rsid w:val="00386E9A"/>
    <w:rsid w:val="003912B8"/>
    <w:rsid w:val="00393682"/>
    <w:rsid w:val="00393B81"/>
    <w:rsid w:val="003947B4"/>
    <w:rsid w:val="00394862"/>
    <w:rsid w:val="00396173"/>
    <w:rsid w:val="00397105"/>
    <w:rsid w:val="00397B08"/>
    <w:rsid w:val="003A0B14"/>
    <w:rsid w:val="003A1DCB"/>
    <w:rsid w:val="003A2E61"/>
    <w:rsid w:val="003A4D58"/>
    <w:rsid w:val="003A589C"/>
    <w:rsid w:val="003A6530"/>
    <w:rsid w:val="003A680F"/>
    <w:rsid w:val="003A6855"/>
    <w:rsid w:val="003A6B1D"/>
    <w:rsid w:val="003A6B9C"/>
    <w:rsid w:val="003A6CC8"/>
    <w:rsid w:val="003A722A"/>
    <w:rsid w:val="003A77B9"/>
    <w:rsid w:val="003B28FC"/>
    <w:rsid w:val="003B37D5"/>
    <w:rsid w:val="003B3D64"/>
    <w:rsid w:val="003B5FC7"/>
    <w:rsid w:val="003B62DC"/>
    <w:rsid w:val="003B66D7"/>
    <w:rsid w:val="003B6C41"/>
    <w:rsid w:val="003C05EC"/>
    <w:rsid w:val="003C0CAF"/>
    <w:rsid w:val="003C11CD"/>
    <w:rsid w:val="003C14AA"/>
    <w:rsid w:val="003C1529"/>
    <w:rsid w:val="003C1E81"/>
    <w:rsid w:val="003C1F0F"/>
    <w:rsid w:val="003C2A60"/>
    <w:rsid w:val="003C3610"/>
    <w:rsid w:val="003C40B7"/>
    <w:rsid w:val="003C40D5"/>
    <w:rsid w:val="003C5176"/>
    <w:rsid w:val="003C6831"/>
    <w:rsid w:val="003C7106"/>
    <w:rsid w:val="003C74C5"/>
    <w:rsid w:val="003C7BC0"/>
    <w:rsid w:val="003C7CB8"/>
    <w:rsid w:val="003D041E"/>
    <w:rsid w:val="003D04A6"/>
    <w:rsid w:val="003D1432"/>
    <w:rsid w:val="003D36A7"/>
    <w:rsid w:val="003D50AF"/>
    <w:rsid w:val="003D51DC"/>
    <w:rsid w:val="003D5417"/>
    <w:rsid w:val="003D563B"/>
    <w:rsid w:val="003D5B78"/>
    <w:rsid w:val="003D61B7"/>
    <w:rsid w:val="003D61EF"/>
    <w:rsid w:val="003D634B"/>
    <w:rsid w:val="003D6500"/>
    <w:rsid w:val="003D7114"/>
    <w:rsid w:val="003D7DFA"/>
    <w:rsid w:val="003E0416"/>
    <w:rsid w:val="003E07A5"/>
    <w:rsid w:val="003E0F49"/>
    <w:rsid w:val="003E1BA8"/>
    <w:rsid w:val="003E20B4"/>
    <w:rsid w:val="003E2440"/>
    <w:rsid w:val="003E24AD"/>
    <w:rsid w:val="003E2AC4"/>
    <w:rsid w:val="003E302B"/>
    <w:rsid w:val="003E3DE6"/>
    <w:rsid w:val="003E53DE"/>
    <w:rsid w:val="003E5BF1"/>
    <w:rsid w:val="003E5EEB"/>
    <w:rsid w:val="003E5F29"/>
    <w:rsid w:val="003E60BB"/>
    <w:rsid w:val="003E7147"/>
    <w:rsid w:val="003E71A5"/>
    <w:rsid w:val="003E7292"/>
    <w:rsid w:val="003E72EF"/>
    <w:rsid w:val="003E736F"/>
    <w:rsid w:val="003E7508"/>
    <w:rsid w:val="003F08B2"/>
    <w:rsid w:val="003F0FF9"/>
    <w:rsid w:val="003F1948"/>
    <w:rsid w:val="003F2E56"/>
    <w:rsid w:val="003F34E4"/>
    <w:rsid w:val="003F466B"/>
    <w:rsid w:val="003F46DA"/>
    <w:rsid w:val="003F5D5C"/>
    <w:rsid w:val="003F5DE4"/>
    <w:rsid w:val="003F7860"/>
    <w:rsid w:val="003F7B09"/>
    <w:rsid w:val="004005D1"/>
    <w:rsid w:val="0040071A"/>
    <w:rsid w:val="00400D2E"/>
    <w:rsid w:val="00400FB7"/>
    <w:rsid w:val="0040227E"/>
    <w:rsid w:val="00402B68"/>
    <w:rsid w:val="00402DFF"/>
    <w:rsid w:val="0040356A"/>
    <w:rsid w:val="004036BE"/>
    <w:rsid w:val="00403F1D"/>
    <w:rsid w:val="00404F4F"/>
    <w:rsid w:val="0040573D"/>
    <w:rsid w:val="00406013"/>
    <w:rsid w:val="00407458"/>
    <w:rsid w:val="0041054E"/>
    <w:rsid w:val="0041068C"/>
    <w:rsid w:val="00410E03"/>
    <w:rsid w:val="004131E8"/>
    <w:rsid w:val="00413A05"/>
    <w:rsid w:val="004143F3"/>
    <w:rsid w:val="0041447E"/>
    <w:rsid w:val="0041528E"/>
    <w:rsid w:val="004157CE"/>
    <w:rsid w:val="00415C04"/>
    <w:rsid w:val="00417355"/>
    <w:rsid w:val="0041776A"/>
    <w:rsid w:val="00417B64"/>
    <w:rsid w:val="00420CF4"/>
    <w:rsid w:val="00421EC5"/>
    <w:rsid w:val="004222EF"/>
    <w:rsid w:val="004224DE"/>
    <w:rsid w:val="00423951"/>
    <w:rsid w:val="00423A90"/>
    <w:rsid w:val="00423D26"/>
    <w:rsid w:val="00423E32"/>
    <w:rsid w:val="0042416B"/>
    <w:rsid w:val="00425050"/>
    <w:rsid w:val="00425C07"/>
    <w:rsid w:val="00425CD3"/>
    <w:rsid w:val="00425DB4"/>
    <w:rsid w:val="00427166"/>
    <w:rsid w:val="00427492"/>
    <w:rsid w:val="00427D47"/>
    <w:rsid w:val="004308C4"/>
    <w:rsid w:val="00432E8E"/>
    <w:rsid w:val="00433177"/>
    <w:rsid w:val="004345BA"/>
    <w:rsid w:val="00434786"/>
    <w:rsid w:val="0043497B"/>
    <w:rsid w:val="00435072"/>
    <w:rsid w:val="00435ECA"/>
    <w:rsid w:val="00435FFA"/>
    <w:rsid w:val="004371AB"/>
    <w:rsid w:val="004373EE"/>
    <w:rsid w:val="00437B87"/>
    <w:rsid w:val="00440B6C"/>
    <w:rsid w:val="0044216D"/>
    <w:rsid w:val="0044318A"/>
    <w:rsid w:val="004438D7"/>
    <w:rsid w:val="00443D5A"/>
    <w:rsid w:val="00443E13"/>
    <w:rsid w:val="004445EC"/>
    <w:rsid w:val="004457B7"/>
    <w:rsid w:val="004461AB"/>
    <w:rsid w:val="004463C8"/>
    <w:rsid w:val="0044651A"/>
    <w:rsid w:val="004467CE"/>
    <w:rsid w:val="00446911"/>
    <w:rsid w:val="00446DD2"/>
    <w:rsid w:val="004478F4"/>
    <w:rsid w:val="00450849"/>
    <w:rsid w:val="00451100"/>
    <w:rsid w:val="0045371E"/>
    <w:rsid w:val="004539FF"/>
    <w:rsid w:val="00454061"/>
    <w:rsid w:val="00454443"/>
    <w:rsid w:val="004545ED"/>
    <w:rsid w:val="00454A4D"/>
    <w:rsid w:val="00454ED1"/>
    <w:rsid w:val="00455339"/>
    <w:rsid w:val="00460944"/>
    <w:rsid w:val="00461299"/>
    <w:rsid w:val="004618FA"/>
    <w:rsid w:val="004625E3"/>
    <w:rsid w:val="004629E2"/>
    <w:rsid w:val="00463E96"/>
    <w:rsid w:val="00464269"/>
    <w:rsid w:val="004665EF"/>
    <w:rsid w:val="004667B8"/>
    <w:rsid w:val="00467AB5"/>
    <w:rsid w:val="00467D84"/>
    <w:rsid w:val="00470C47"/>
    <w:rsid w:val="00472522"/>
    <w:rsid w:val="00472672"/>
    <w:rsid w:val="00473404"/>
    <w:rsid w:val="00473C8F"/>
    <w:rsid w:val="00473D09"/>
    <w:rsid w:val="004748F1"/>
    <w:rsid w:val="00474BB4"/>
    <w:rsid w:val="00474D64"/>
    <w:rsid w:val="00475291"/>
    <w:rsid w:val="004754A8"/>
    <w:rsid w:val="0047553B"/>
    <w:rsid w:val="004755C0"/>
    <w:rsid w:val="004757BA"/>
    <w:rsid w:val="00476C0D"/>
    <w:rsid w:val="00476D57"/>
    <w:rsid w:val="0048015F"/>
    <w:rsid w:val="00481D77"/>
    <w:rsid w:val="00483238"/>
    <w:rsid w:val="004835EE"/>
    <w:rsid w:val="00484487"/>
    <w:rsid w:val="004849A5"/>
    <w:rsid w:val="00484B50"/>
    <w:rsid w:val="00484D36"/>
    <w:rsid w:val="00484F0A"/>
    <w:rsid w:val="00490BDB"/>
    <w:rsid w:val="004914FC"/>
    <w:rsid w:val="00491697"/>
    <w:rsid w:val="00492DE0"/>
    <w:rsid w:val="004933FA"/>
    <w:rsid w:val="00493952"/>
    <w:rsid w:val="0049425C"/>
    <w:rsid w:val="00494B91"/>
    <w:rsid w:val="00494DCE"/>
    <w:rsid w:val="00494E6A"/>
    <w:rsid w:val="0049643B"/>
    <w:rsid w:val="004967BF"/>
    <w:rsid w:val="0049686A"/>
    <w:rsid w:val="00496CCD"/>
    <w:rsid w:val="004972DD"/>
    <w:rsid w:val="00497D0F"/>
    <w:rsid w:val="004A0212"/>
    <w:rsid w:val="004A0D8D"/>
    <w:rsid w:val="004A0EF7"/>
    <w:rsid w:val="004A13FC"/>
    <w:rsid w:val="004A2582"/>
    <w:rsid w:val="004A3770"/>
    <w:rsid w:val="004A495F"/>
    <w:rsid w:val="004A4CAC"/>
    <w:rsid w:val="004A4FF1"/>
    <w:rsid w:val="004A5389"/>
    <w:rsid w:val="004A746D"/>
    <w:rsid w:val="004A7B75"/>
    <w:rsid w:val="004B19CD"/>
    <w:rsid w:val="004B1EDA"/>
    <w:rsid w:val="004B2659"/>
    <w:rsid w:val="004B2F0A"/>
    <w:rsid w:val="004B36B8"/>
    <w:rsid w:val="004B4569"/>
    <w:rsid w:val="004B5771"/>
    <w:rsid w:val="004B601B"/>
    <w:rsid w:val="004B7AD4"/>
    <w:rsid w:val="004B7C76"/>
    <w:rsid w:val="004C0142"/>
    <w:rsid w:val="004C0B01"/>
    <w:rsid w:val="004C1809"/>
    <w:rsid w:val="004C2B8C"/>
    <w:rsid w:val="004C396D"/>
    <w:rsid w:val="004C4770"/>
    <w:rsid w:val="004C5378"/>
    <w:rsid w:val="004C5464"/>
    <w:rsid w:val="004C58C5"/>
    <w:rsid w:val="004C62FE"/>
    <w:rsid w:val="004C67AC"/>
    <w:rsid w:val="004C6839"/>
    <w:rsid w:val="004C6B7D"/>
    <w:rsid w:val="004C6F47"/>
    <w:rsid w:val="004C7D70"/>
    <w:rsid w:val="004D0C3C"/>
    <w:rsid w:val="004D0F29"/>
    <w:rsid w:val="004D0F6D"/>
    <w:rsid w:val="004D168D"/>
    <w:rsid w:val="004D1FFB"/>
    <w:rsid w:val="004D2B9D"/>
    <w:rsid w:val="004D2C9E"/>
    <w:rsid w:val="004D3A15"/>
    <w:rsid w:val="004D3C10"/>
    <w:rsid w:val="004D3E64"/>
    <w:rsid w:val="004D53BC"/>
    <w:rsid w:val="004D623D"/>
    <w:rsid w:val="004D6DAA"/>
    <w:rsid w:val="004D7B0E"/>
    <w:rsid w:val="004E0758"/>
    <w:rsid w:val="004E0E72"/>
    <w:rsid w:val="004E0FB3"/>
    <w:rsid w:val="004E1516"/>
    <w:rsid w:val="004E1570"/>
    <w:rsid w:val="004E2A50"/>
    <w:rsid w:val="004E3195"/>
    <w:rsid w:val="004E4A89"/>
    <w:rsid w:val="004E5CE5"/>
    <w:rsid w:val="004E62BA"/>
    <w:rsid w:val="004E675F"/>
    <w:rsid w:val="004E6B21"/>
    <w:rsid w:val="004E787A"/>
    <w:rsid w:val="004E7A47"/>
    <w:rsid w:val="004E7C3A"/>
    <w:rsid w:val="004E7F50"/>
    <w:rsid w:val="004F0BF7"/>
    <w:rsid w:val="004F1703"/>
    <w:rsid w:val="004F2187"/>
    <w:rsid w:val="004F3271"/>
    <w:rsid w:val="004F4D20"/>
    <w:rsid w:val="004F52A0"/>
    <w:rsid w:val="004F630B"/>
    <w:rsid w:val="004F64B7"/>
    <w:rsid w:val="004F6DF8"/>
    <w:rsid w:val="004F797D"/>
    <w:rsid w:val="004F7AB2"/>
    <w:rsid w:val="00500003"/>
    <w:rsid w:val="00500874"/>
    <w:rsid w:val="00500E03"/>
    <w:rsid w:val="005021F1"/>
    <w:rsid w:val="005023FF"/>
    <w:rsid w:val="00502E7A"/>
    <w:rsid w:val="005031D3"/>
    <w:rsid w:val="00503632"/>
    <w:rsid w:val="0050388D"/>
    <w:rsid w:val="005039BC"/>
    <w:rsid w:val="005044BB"/>
    <w:rsid w:val="00505014"/>
    <w:rsid w:val="00505EF0"/>
    <w:rsid w:val="00506B5F"/>
    <w:rsid w:val="00510470"/>
    <w:rsid w:val="00510B1D"/>
    <w:rsid w:val="00510B2F"/>
    <w:rsid w:val="00510BEF"/>
    <w:rsid w:val="00510FA6"/>
    <w:rsid w:val="00511539"/>
    <w:rsid w:val="0051160B"/>
    <w:rsid w:val="005123BB"/>
    <w:rsid w:val="00512EDB"/>
    <w:rsid w:val="005135DF"/>
    <w:rsid w:val="00515B6A"/>
    <w:rsid w:val="0051761C"/>
    <w:rsid w:val="00517A83"/>
    <w:rsid w:val="00520A91"/>
    <w:rsid w:val="00522ACC"/>
    <w:rsid w:val="00522CFB"/>
    <w:rsid w:val="00522FDE"/>
    <w:rsid w:val="005243BB"/>
    <w:rsid w:val="005246BA"/>
    <w:rsid w:val="00525273"/>
    <w:rsid w:val="00525317"/>
    <w:rsid w:val="00526AC2"/>
    <w:rsid w:val="00527825"/>
    <w:rsid w:val="00527A8B"/>
    <w:rsid w:val="005314F9"/>
    <w:rsid w:val="00531C3F"/>
    <w:rsid w:val="00531FF3"/>
    <w:rsid w:val="00533226"/>
    <w:rsid w:val="0053382A"/>
    <w:rsid w:val="00533A5C"/>
    <w:rsid w:val="00536164"/>
    <w:rsid w:val="005404DB"/>
    <w:rsid w:val="00540567"/>
    <w:rsid w:val="00541502"/>
    <w:rsid w:val="00541507"/>
    <w:rsid w:val="00541BBC"/>
    <w:rsid w:val="00541FC0"/>
    <w:rsid w:val="0054213E"/>
    <w:rsid w:val="0054233A"/>
    <w:rsid w:val="00542F67"/>
    <w:rsid w:val="00543DDD"/>
    <w:rsid w:val="00544337"/>
    <w:rsid w:val="0054435D"/>
    <w:rsid w:val="00544712"/>
    <w:rsid w:val="0054495F"/>
    <w:rsid w:val="00544E1B"/>
    <w:rsid w:val="00545A82"/>
    <w:rsid w:val="00545B10"/>
    <w:rsid w:val="00545B3C"/>
    <w:rsid w:val="00547555"/>
    <w:rsid w:val="005508D4"/>
    <w:rsid w:val="005510A6"/>
    <w:rsid w:val="00551A5C"/>
    <w:rsid w:val="005534FF"/>
    <w:rsid w:val="00553BC7"/>
    <w:rsid w:val="0055413C"/>
    <w:rsid w:val="005545CF"/>
    <w:rsid w:val="00554682"/>
    <w:rsid w:val="00554691"/>
    <w:rsid w:val="005552D9"/>
    <w:rsid w:val="005552DF"/>
    <w:rsid w:val="00555745"/>
    <w:rsid w:val="00555E35"/>
    <w:rsid w:val="00556CD0"/>
    <w:rsid w:val="0056015D"/>
    <w:rsid w:val="00561E37"/>
    <w:rsid w:val="005620ED"/>
    <w:rsid w:val="00562758"/>
    <w:rsid w:val="005632A9"/>
    <w:rsid w:val="00563E78"/>
    <w:rsid w:val="00564592"/>
    <w:rsid w:val="00565015"/>
    <w:rsid w:val="00565064"/>
    <w:rsid w:val="0056538F"/>
    <w:rsid w:val="005653F9"/>
    <w:rsid w:val="005654C4"/>
    <w:rsid w:val="0056663C"/>
    <w:rsid w:val="00567C5D"/>
    <w:rsid w:val="0057003F"/>
    <w:rsid w:val="00571894"/>
    <w:rsid w:val="00571AA6"/>
    <w:rsid w:val="00572025"/>
    <w:rsid w:val="005723AE"/>
    <w:rsid w:val="00572830"/>
    <w:rsid w:val="00573464"/>
    <w:rsid w:val="00573D95"/>
    <w:rsid w:val="00573E8D"/>
    <w:rsid w:val="0057415A"/>
    <w:rsid w:val="00574F1E"/>
    <w:rsid w:val="0057539C"/>
    <w:rsid w:val="00575719"/>
    <w:rsid w:val="00575769"/>
    <w:rsid w:val="0057579B"/>
    <w:rsid w:val="005757B1"/>
    <w:rsid w:val="00575BF3"/>
    <w:rsid w:val="005773B3"/>
    <w:rsid w:val="00577AC9"/>
    <w:rsid w:val="00577ACA"/>
    <w:rsid w:val="0058182C"/>
    <w:rsid w:val="00581935"/>
    <w:rsid w:val="00581A64"/>
    <w:rsid w:val="00581E6B"/>
    <w:rsid w:val="00582065"/>
    <w:rsid w:val="005825CD"/>
    <w:rsid w:val="00582726"/>
    <w:rsid w:val="00582DCA"/>
    <w:rsid w:val="005837DC"/>
    <w:rsid w:val="00584452"/>
    <w:rsid w:val="005844EE"/>
    <w:rsid w:val="00584B05"/>
    <w:rsid w:val="00584BA3"/>
    <w:rsid w:val="005861B1"/>
    <w:rsid w:val="00586CA8"/>
    <w:rsid w:val="00586FB0"/>
    <w:rsid w:val="00587334"/>
    <w:rsid w:val="0059019D"/>
    <w:rsid w:val="00590261"/>
    <w:rsid w:val="00590BA7"/>
    <w:rsid w:val="00593ADB"/>
    <w:rsid w:val="00594D52"/>
    <w:rsid w:val="0059592B"/>
    <w:rsid w:val="0059629A"/>
    <w:rsid w:val="00596ECE"/>
    <w:rsid w:val="00597312"/>
    <w:rsid w:val="005973D5"/>
    <w:rsid w:val="0059760E"/>
    <w:rsid w:val="005A1DC4"/>
    <w:rsid w:val="005A1F13"/>
    <w:rsid w:val="005A2DC0"/>
    <w:rsid w:val="005A31BF"/>
    <w:rsid w:val="005A385F"/>
    <w:rsid w:val="005A3E39"/>
    <w:rsid w:val="005A3FD1"/>
    <w:rsid w:val="005A4F09"/>
    <w:rsid w:val="005A524E"/>
    <w:rsid w:val="005A56C9"/>
    <w:rsid w:val="005A5E64"/>
    <w:rsid w:val="005A6116"/>
    <w:rsid w:val="005A653A"/>
    <w:rsid w:val="005A65AC"/>
    <w:rsid w:val="005A665D"/>
    <w:rsid w:val="005A688A"/>
    <w:rsid w:val="005B1744"/>
    <w:rsid w:val="005B1F9C"/>
    <w:rsid w:val="005B3010"/>
    <w:rsid w:val="005B3844"/>
    <w:rsid w:val="005B3D10"/>
    <w:rsid w:val="005B4F65"/>
    <w:rsid w:val="005B509B"/>
    <w:rsid w:val="005B53E9"/>
    <w:rsid w:val="005B69E0"/>
    <w:rsid w:val="005B69FB"/>
    <w:rsid w:val="005B7311"/>
    <w:rsid w:val="005C02FE"/>
    <w:rsid w:val="005C11FB"/>
    <w:rsid w:val="005C1E58"/>
    <w:rsid w:val="005C2FE2"/>
    <w:rsid w:val="005C394B"/>
    <w:rsid w:val="005C39E9"/>
    <w:rsid w:val="005C5A22"/>
    <w:rsid w:val="005C5D7E"/>
    <w:rsid w:val="005C5DED"/>
    <w:rsid w:val="005C6728"/>
    <w:rsid w:val="005C69F3"/>
    <w:rsid w:val="005C6B96"/>
    <w:rsid w:val="005C6C1F"/>
    <w:rsid w:val="005C6CFD"/>
    <w:rsid w:val="005C7723"/>
    <w:rsid w:val="005C78BA"/>
    <w:rsid w:val="005D03E5"/>
    <w:rsid w:val="005D0AFE"/>
    <w:rsid w:val="005D191E"/>
    <w:rsid w:val="005D2074"/>
    <w:rsid w:val="005D251C"/>
    <w:rsid w:val="005D2B18"/>
    <w:rsid w:val="005D3454"/>
    <w:rsid w:val="005D5270"/>
    <w:rsid w:val="005D5517"/>
    <w:rsid w:val="005D63E8"/>
    <w:rsid w:val="005D6557"/>
    <w:rsid w:val="005D6E2D"/>
    <w:rsid w:val="005D700A"/>
    <w:rsid w:val="005D7BE9"/>
    <w:rsid w:val="005E05C1"/>
    <w:rsid w:val="005E0ABA"/>
    <w:rsid w:val="005E14A1"/>
    <w:rsid w:val="005E2282"/>
    <w:rsid w:val="005E344A"/>
    <w:rsid w:val="005E38E1"/>
    <w:rsid w:val="005E3DB7"/>
    <w:rsid w:val="005E4B0B"/>
    <w:rsid w:val="005E60CE"/>
    <w:rsid w:val="005E6464"/>
    <w:rsid w:val="005E6590"/>
    <w:rsid w:val="005F00DD"/>
    <w:rsid w:val="005F01E9"/>
    <w:rsid w:val="005F1331"/>
    <w:rsid w:val="005F1F06"/>
    <w:rsid w:val="005F2353"/>
    <w:rsid w:val="005F3676"/>
    <w:rsid w:val="005F3DFC"/>
    <w:rsid w:val="005F4750"/>
    <w:rsid w:val="005F5234"/>
    <w:rsid w:val="005F586F"/>
    <w:rsid w:val="005F5B7F"/>
    <w:rsid w:val="005F5CCC"/>
    <w:rsid w:val="005F5E3C"/>
    <w:rsid w:val="005F63CC"/>
    <w:rsid w:val="005F6CD4"/>
    <w:rsid w:val="005F73D2"/>
    <w:rsid w:val="005F77E9"/>
    <w:rsid w:val="005F7978"/>
    <w:rsid w:val="005F7B35"/>
    <w:rsid w:val="00600EAD"/>
    <w:rsid w:val="00601AFD"/>
    <w:rsid w:val="006029E9"/>
    <w:rsid w:val="0060345C"/>
    <w:rsid w:val="006037FB"/>
    <w:rsid w:val="006048FC"/>
    <w:rsid w:val="00605BA7"/>
    <w:rsid w:val="00605DE6"/>
    <w:rsid w:val="006060DB"/>
    <w:rsid w:val="00606BB7"/>
    <w:rsid w:val="00610C2D"/>
    <w:rsid w:val="00610D86"/>
    <w:rsid w:val="00611188"/>
    <w:rsid w:val="00611295"/>
    <w:rsid w:val="00611845"/>
    <w:rsid w:val="00611B7C"/>
    <w:rsid w:val="006125F4"/>
    <w:rsid w:val="00612BFC"/>
    <w:rsid w:val="00613B89"/>
    <w:rsid w:val="006145C6"/>
    <w:rsid w:val="00614FDA"/>
    <w:rsid w:val="00615361"/>
    <w:rsid w:val="006158C7"/>
    <w:rsid w:val="006164C4"/>
    <w:rsid w:val="0061692A"/>
    <w:rsid w:val="00616E1C"/>
    <w:rsid w:val="0061741F"/>
    <w:rsid w:val="00617C77"/>
    <w:rsid w:val="0062027B"/>
    <w:rsid w:val="0062071F"/>
    <w:rsid w:val="00620FD0"/>
    <w:rsid w:val="006211F5"/>
    <w:rsid w:val="006237B9"/>
    <w:rsid w:val="00625A55"/>
    <w:rsid w:val="00626435"/>
    <w:rsid w:val="0062677F"/>
    <w:rsid w:val="006278C9"/>
    <w:rsid w:val="00627D00"/>
    <w:rsid w:val="0063137F"/>
    <w:rsid w:val="0063143B"/>
    <w:rsid w:val="006333EC"/>
    <w:rsid w:val="00633711"/>
    <w:rsid w:val="006339AA"/>
    <w:rsid w:val="00633A25"/>
    <w:rsid w:val="0063402D"/>
    <w:rsid w:val="00634772"/>
    <w:rsid w:val="006349D1"/>
    <w:rsid w:val="00636CD6"/>
    <w:rsid w:val="006402C7"/>
    <w:rsid w:val="00641225"/>
    <w:rsid w:val="00641AED"/>
    <w:rsid w:val="00641DF2"/>
    <w:rsid w:val="00642ACE"/>
    <w:rsid w:val="00643454"/>
    <w:rsid w:val="006438B9"/>
    <w:rsid w:val="00643A3B"/>
    <w:rsid w:val="0064486D"/>
    <w:rsid w:val="00644917"/>
    <w:rsid w:val="00644A93"/>
    <w:rsid w:val="00645C9C"/>
    <w:rsid w:val="006463D4"/>
    <w:rsid w:val="006464A7"/>
    <w:rsid w:val="0064790C"/>
    <w:rsid w:val="00650185"/>
    <w:rsid w:val="00652318"/>
    <w:rsid w:val="006526A2"/>
    <w:rsid w:val="00652A23"/>
    <w:rsid w:val="00653CE9"/>
    <w:rsid w:val="00653FE0"/>
    <w:rsid w:val="006554F2"/>
    <w:rsid w:val="00655D9C"/>
    <w:rsid w:val="0066005A"/>
    <w:rsid w:val="0066034B"/>
    <w:rsid w:val="00660F1C"/>
    <w:rsid w:val="00661678"/>
    <w:rsid w:val="006620B5"/>
    <w:rsid w:val="00662122"/>
    <w:rsid w:val="006622C9"/>
    <w:rsid w:val="00662821"/>
    <w:rsid w:val="00662D9B"/>
    <w:rsid w:val="0066334A"/>
    <w:rsid w:val="0066349F"/>
    <w:rsid w:val="00663975"/>
    <w:rsid w:val="00664443"/>
    <w:rsid w:val="006652F6"/>
    <w:rsid w:val="00666748"/>
    <w:rsid w:val="006700A5"/>
    <w:rsid w:val="006710F3"/>
    <w:rsid w:val="00671D4A"/>
    <w:rsid w:val="00673C3E"/>
    <w:rsid w:val="006745B9"/>
    <w:rsid w:val="006747EF"/>
    <w:rsid w:val="006754C1"/>
    <w:rsid w:val="00675B8E"/>
    <w:rsid w:val="00675ED2"/>
    <w:rsid w:val="006774C9"/>
    <w:rsid w:val="00680550"/>
    <w:rsid w:val="0068089C"/>
    <w:rsid w:val="00680FFE"/>
    <w:rsid w:val="0068193D"/>
    <w:rsid w:val="00682A4A"/>
    <w:rsid w:val="00682C2A"/>
    <w:rsid w:val="00683009"/>
    <w:rsid w:val="00683876"/>
    <w:rsid w:val="00683CCA"/>
    <w:rsid w:val="00684D29"/>
    <w:rsid w:val="00685B0E"/>
    <w:rsid w:val="00685CE7"/>
    <w:rsid w:val="00686074"/>
    <w:rsid w:val="00686D1B"/>
    <w:rsid w:val="006878CA"/>
    <w:rsid w:val="00690AB2"/>
    <w:rsid w:val="00691164"/>
    <w:rsid w:val="006915DF"/>
    <w:rsid w:val="006925CF"/>
    <w:rsid w:val="00692C1A"/>
    <w:rsid w:val="00693231"/>
    <w:rsid w:val="00693249"/>
    <w:rsid w:val="00693D23"/>
    <w:rsid w:val="00693D70"/>
    <w:rsid w:val="006943E4"/>
    <w:rsid w:val="00694CC4"/>
    <w:rsid w:val="00695552"/>
    <w:rsid w:val="006961B1"/>
    <w:rsid w:val="00697671"/>
    <w:rsid w:val="006A0ABC"/>
    <w:rsid w:val="006A1D16"/>
    <w:rsid w:val="006A31D1"/>
    <w:rsid w:val="006A3450"/>
    <w:rsid w:val="006A45B4"/>
    <w:rsid w:val="006A63ED"/>
    <w:rsid w:val="006A6540"/>
    <w:rsid w:val="006B10E5"/>
    <w:rsid w:val="006B1171"/>
    <w:rsid w:val="006B1C85"/>
    <w:rsid w:val="006B2164"/>
    <w:rsid w:val="006B2AB1"/>
    <w:rsid w:val="006B30FF"/>
    <w:rsid w:val="006B3A8D"/>
    <w:rsid w:val="006B458F"/>
    <w:rsid w:val="006B5720"/>
    <w:rsid w:val="006B5A4A"/>
    <w:rsid w:val="006B7824"/>
    <w:rsid w:val="006C07B1"/>
    <w:rsid w:val="006C1057"/>
    <w:rsid w:val="006C2E33"/>
    <w:rsid w:val="006C418E"/>
    <w:rsid w:val="006C43DF"/>
    <w:rsid w:val="006D10D9"/>
    <w:rsid w:val="006D2A23"/>
    <w:rsid w:val="006D2C7F"/>
    <w:rsid w:val="006D2CE5"/>
    <w:rsid w:val="006D37E6"/>
    <w:rsid w:val="006D3C6A"/>
    <w:rsid w:val="006D3D9C"/>
    <w:rsid w:val="006D3F07"/>
    <w:rsid w:val="006D4087"/>
    <w:rsid w:val="006D4415"/>
    <w:rsid w:val="006D4A82"/>
    <w:rsid w:val="006D4C65"/>
    <w:rsid w:val="006D5ED7"/>
    <w:rsid w:val="006D5FBB"/>
    <w:rsid w:val="006D60E1"/>
    <w:rsid w:val="006D6BA7"/>
    <w:rsid w:val="006D7550"/>
    <w:rsid w:val="006E1282"/>
    <w:rsid w:val="006E13BD"/>
    <w:rsid w:val="006E204F"/>
    <w:rsid w:val="006E2AD1"/>
    <w:rsid w:val="006E380C"/>
    <w:rsid w:val="006E5704"/>
    <w:rsid w:val="006E6D5C"/>
    <w:rsid w:val="006E75C2"/>
    <w:rsid w:val="006E7C7D"/>
    <w:rsid w:val="006F06C8"/>
    <w:rsid w:val="006F077B"/>
    <w:rsid w:val="006F2244"/>
    <w:rsid w:val="006F2DC7"/>
    <w:rsid w:val="006F2FF9"/>
    <w:rsid w:val="006F316E"/>
    <w:rsid w:val="006F4E84"/>
    <w:rsid w:val="006F6557"/>
    <w:rsid w:val="006F66DA"/>
    <w:rsid w:val="006F6844"/>
    <w:rsid w:val="006F6F45"/>
    <w:rsid w:val="006F77EE"/>
    <w:rsid w:val="00700499"/>
    <w:rsid w:val="007004AF"/>
    <w:rsid w:val="00700939"/>
    <w:rsid w:val="00700EC4"/>
    <w:rsid w:val="0070151F"/>
    <w:rsid w:val="00701660"/>
    <w:rsid w:val="00702E74"/>
    <w:rsid w:val="007039C3"/>
    <w:rsid w:val="00703A6F"/>
    <w:rsid w:val="00703C43"/>
    <w:rsid w:val="007057A4"/>
    <w:rsid w:val="007058D0"/>
    <w:rsid w:val="00705998"/>
    <w:rsid w:val="00706052"/>
    <w:rsid w:val="00706B3B"/>
    <w:rsid w:val="00706BE4"/>
    <w:rsid w:val="0070743B"/>
    <w:rsid w:val="00707D54"/>
    <w:rsid w:val="00707F77"/>
    <w:rsid w:val="007107AC"/>
    <w:rsid w:val="00710D99"/>
    <w:rsid w:val="00712038"/>
    <w:rsid w:val="007124BC"/>
    <w:rsid w:val="00712527"/>
    <w:rsid w:val="00713547"/>
    <w:rsid w:val="00713F89"/>
    <w:rsid w:val="007145FE"/>
    <w:rsid w:val="007147A6"/>
    <w:rsid w:val="007168E2"/>
    <w:rsid w:val="00716D0A"/>
    <w:rsid w:val="00720125"/>
    <w:rsid w:val="007208A4"/>
    <w:rsid w:val="00720B83"/>
    <w:rsid w:val="0072134E"/>
    <w:rsid w:val="007230A5"/>
    <w:rsid w:val="00723E31"/>
    <w:rsid w:val="007244E8"/>
    <w:rsid w:val="007249F9"/>
    <w:rsid w:val="0072576D"/>
    <w:rsid w:val="007259B8"/>
    <w:rsid w:val="007261B9"/>
    <w:rsid w:val="0072645E"/>
    <w:rsid w:val="00727010"/>
    <w:rsid w:val="007273A9"/>
    <w:rsid w:val="007309C4"/>
    <w:rsid w:val="00730B05"/>
    <w:rsid w:val="007314CC"/>
    <w:rsid w:val="00731620"/>
    <w:rsid w:val="00731F75"/>
    <w:rsid w:val="0073214E"/>
    <w:rsid w:val="00732CD2"/>
    <w:rsid w:val="00732EBB"/>
    <w:rsid w:val="00733515"/>
    <w:rsid w:val="0073383E"/>
    <w:rsid w:val="0073522D"/>
    <w:rsid w:val="007353E6"/>
    <w:rsid w:val="007356B3"/>
    <w:rsid w:val="00736EFA"/>
    <w:rsid w:val="00740E9A"/>
    <w:rsid w:val="00741DAE"/>
    <w:rsid w:val="0074219F"/>
    <w:rsid w:val="0074282A"/>
    <w:rsid w:val="00742CA7"/>
    <w:rsid w:val="00742E48"/>
    <w:rsid w:val="00743237"/>
    <w:rsid w:val="00743962"/>
    <w:rsid w:val="00743A3E"/>
    <w:rsid w:val="00743BA0"/>
    <w:rsid w:val="00743CFA"/>
    <w:rsid w:val="00744FB2"/>
    <w:rsid w:val="00745555"/>
    <w:rsid w:val="007464DC"/>
    <w:rsid w:val="007474AA"/>
    <w:rsid w:val="00747640"/>
    <w:rsid w:val="00747A85"/>
    <w:rsid w:val="00750306"/>
    <w:rsid w:val="007518C5"/>
    <w:rsid w:val="00752BCC"/>
    <w:rsid w:val="00753667"/>
    <w:rsid w:val="00753749"/>
    <w:rsid w:val="00753B27"/>
    <w:rsid w:val="00753C52"/>
    <w:rsid w:val="00753DB8"/>
    <w:rsid w:val="0075403A"/>
    <w:rsid w:val="0075516C"/>
    <w:rsid w:val="00755746"/>
    <w:rsid w:val="00756EA3"/>
    <w:rsid w:val="0075760C"/>
    <w:rsid w:val="007577FA"/>
    <w:rsid w:val="00757994"/>
    <w:rsid w:val="00757EF2"/>
    <w:rsid w:val="007601F1"/>
    <w:rsid w:val="007602F7"/>
    <w:rsid w:val="007604EE"/>
    <w:rsid w:val="007609DE"/>
    <w:rsid w:val="00761E48"/>
    <w:rsid w:val="007628E2"/>
    <w:rsid w:val="00762AFC"/>
    <w:rsid w:val="0076312F"/>
    <w:rsid w:val="00763944"/>
    <w:rsid w:val="007639F4"/>
    <w:rsid w:val="007666D1"/>
    <w:rsid w:val="00767F84"/>
    <w:rsid w:val="007714EC"/>
    <w:rsid w:val="007725D9"/>
    <w:rsid w:val="00772B10"/>
    <w:rsid w:val="007743ED"/>
    <w:rsid w:val="007743F4"/>
    <w:rsid w:val="0077477A"/>
    <w:rsid w:val="007747FD"/>
    <w:rsid w:val="007755F1"/>
    <w:rsid w:val="007802E1"/>
    <w:rsid w:val="0078106F"/>
    <w:rsid w:val="00781226"/>
    <w:rsid w:val="00781F97"/>
    <w:rsid w:val="00782AC7"/>
    <w:rsid w:val="0078349F"/>
    <w:rsid w:val="00783D95"/>
    <w:rsid w:val="00784BBB"/>
    <w:rsid w:val="00784D5C"/>
    <w:rsid w:val="00784E13"/>
    <w:rsid w:val="00786D6A"/>
    <w:rsid w:val="00786ECD"/>
    <w:rsid w:val="007870AA"/>
    <w:rsid w:val="00787461"/>
    <w:rsid w:val="007904C4"/>
    <w:rsid w:val="00790F74"/>
    <w:rsid w:val="007917BF"/>
    <w:rsid w:val="00792381"/>
    <w:rsid w:val="0079307F"/>
    <w:rsid w:val="00793CEE"/>
    <w:rsid w:val="00793D86"/>
    <w:rsid w:val="00794B7B"/>
    <w:rsid w:val="00795454"/>
    <w:rsid w:val="0079571D"/>
    <w:rsid w:val="00795739"/>
    <w:rsid w:val="00796315"/>
    <w:rsid w:val="00796727"/>
    <w:rsid w:val="00796952"/>
    <w:rsid w:val="00796BB5"/>
    <w:rsid w:val="00796CBE"/>
    <w:rsid w:val="00796E36"/>
    <w:rsid w:val="00797DE5"/>
    <w:rsid w:val="00797EBB"/>
    <w:rsid w:val="007A04BE"/>
    <w:rsid w:val="007A07D2"/>
    <w:rsid w:val="007A0FD1"/>
    <w:rsid w:val="007A17B1"/>
    <w:rsid w:val="007A28CA"/>
    <w:rsid w:val="007A3DD0"/>
    <w:rsid w:val="007A4223"/>
    <w:rsid w:val="007A43FA"/>
    <w:rsid w:val="007A4BD8"/>
    <w:rsid w:val="007A4E98"/>
    <w:rsid w:val="007A4FA5"/>
    <w:rsid w:val="007A578F"/>
    <w:rsid w:val="007A6705"/>
    <w:rsid w:val="007B02A5"/>
    <w:rsid w:val="007B1A17"/>
    <w:rsid w:val="007B1A6D"/>
    <w:rsid w:val="007B1C60"/>
    <w:rsid w:val="007B2E3A"/>
    <w:rsid w:val="007B3BCB"/>
    <w:rsid w:val="007B41BC"/>
    <w:rsid w:val="007B4225"/>
    <w:rsid w:val="007B58F7"/>
    <w:rsid w:val="007B60BC"/>
    <w:rsid w:val="007B65C7"/>
    <w:rsid w:val="007B69D4"/>
    <w:rsid w:val="007B7AA3"/>
    <w:rsid w:val="007B7CEF"/>
    <w:rsid w:val="007C017A"/>
    <w:rsid w:val="007C0330"/>
    <w:rsid w:val="007C08FB"/>
    <w:rsid w:val="007C1527"/>
    <w:rsid w:val="007C1DB2"/>
    <w:rsid w:val="007C3291"/>
    <w:rsid w:val="007C4E72"/>
    <w:rsid w:val="007C5438"/>
    <w:rsid w:val="007C6249"/>
    <w:rsid w:val="007C6380"/>
    <w:rsid w:val="007C6524"/>
    <w:rsid w:val="007C798F"/>
    <w:rsid w:val="007C7B83"/>
    <w:rsid w:val="007C7E63"/>
    <w:rsid w:val="007C7FEF"/>
    <w:rsid w:val="007D0A87"/>
    <w:rsid w:val="007D3007"/>
    <w:rsid w:val="007D311A"/>
    <w:rsid w:val="007D34A0"/>
    <w:rsid w:val="007D377F"/>
    <w:rsid w:val="007D3A1B"/>
    <w:rsid w:val="007D3A43"/>
    <w:rsid w:val="007D4449"/>
    <w:rsid w:val="007D509C"/>
    <w:rsid w:val="007D5BE8"/>
    <w:rsid w:val="007D5C8D"/>
    <w:rsid w:val="007D74E4"/>
    <w:rsid w:val="007D78AE"/>
    <w:rsid w:val="007D7CB3"/>
    <w:rsid w:val="007E025A"/>
    <w:rsid w:val="007E1BF2"/>
    <w:rsid w:val="007E2413"/>
    <w:rsid w:val="007E3664"/>
    <w:rsid w:val="007E49F6"/>
    <w:rsid w:val="007E5425"/>
    <w:rsid w:val="007E5497"/>
    <w:rsid w:val="007E623B"/>
    <w:rsid w:val="007E66EC"/>
    <w:rsid w:val="007E7082"/>
    <w:rsid w:val="007E79F4"/>
    <w:rsid w:val="007E7D01"/>
    <w:rsid w:val="007F2CD3"/>
    <w:rsid w:val="007F2FB1"/>
    <w:rsid w:val="007F32CC"/>
    <w:rsid w:val="007F4013"/>
    <w:rsid w:val="007F413E"/>
    <w:rsid w:val="007F4555"/>
    <w:rsid w:val="007F49A8"/>
    <w:rsid w:val="007F659D"/>
    <w:rsid w:val="007F6646"/>
    <w:rsid w:val="007F6831"/>
    <w:rsid w:val="007F6859"/>
    <w:rsid w:val="007F68A2"/>
    <w:rsid w:val="007F6D5B"/>
    <w:rsid w:val="007F6FD9"/>
    <w:rsid w:val="007F7716"/>
    <w:rsid w:val="008003E1"/>
    <w:rsid w:val="00801085"/>
    <w:rsid w:val="008011B5"/>
    <w:rsid w:val="008016A2"/>
    <w:rsid w:val="00801D2B"/>
    <w:rsid w:val="0080269C"/>
    <w:rsid w:val="00802EE7"/>
    <w:rsid w:val="0080355A"/>
    <w:rsid w:val="00803647"/>
    <w:rsid w:val="00804AEF"/>
    <w:rsid w:val="008058C6"/>
    <w:rsid w:val="00805B6B"/>
    <w:rsid w:val="00806754"/>
    <w:rsid w:val="00806A5F"/>
    <w:rsid w:val="00806AB7"/>
    <w:rsid w:val="0081017F"/>
    <w:rsid w:val="00811C09"/>
    <w:rsid w:val="00811C39"/>
    <w:rsid w:val="00812268"/>
    <w:rsid w:val="00812307"/>
    <w:rsid w:val="0081265D"/>
    <w:rsid w:val="008134F0"/>
    <w:rsid w:val="0081430A"/>
    <w:rsid w:val="00814603"/>
    <w:rsid w:val="00814FC0"/>
    <w:rsid w:val="00815380"/>
    <w:rsid w:val="008166A2"/>
    <w:rsid w:val="00816C98"/>
    <w:rsid w:val="00816D2A"/>
    <w:rsid w:val="008202D8"/>
    <w:rsid w:val="0082072C"/>
    <w:rsid w:val="0082090B"/>
    <w:rsid w:val="00820959"/>
    <w:rsid w:val="00821535"/>
    <w:rsid w:val="0082345E"/>
    <w:rsid w:val="008239CA"/>
    <w:rsid w:val="0082413C"/>
    <w:rsid w:val="00824489"/>
    <w:rsid w:val="008246E7"/>
    <w:rsid w:val="00824767"/>
    <w:rsid w:val="00824F5B"/>
    <w:rsid w:val="0082568D"/>
    <w:rsid w:val="00825CF5"/>
    <w:rsid w:val="008262A2"/>
    <w:rsid w:val="008302D7"/>
    <w:rsid w:val="00830630"/>
    <w:rsid w:val="00830E6B"/>
    <w:rsid w:val="00830EED"/>
    <w:rsid w:val="00830FAE"/>
    <w:rsid w:val="008310F9"/>
    <w:rsid w:val="0083194A"/>
    <w:rsid w:val="00831F25"/>
    <w:rsid w:val="0083254D"/>
    <w:rsid w:val="00832CBD"/>
    <w:rsid w:val="008335BA"/>
    <w:rsid w:val="00833D17"/>
    <w:rsid w:val="008347AC"/>
    <w:rsid w:val="00834C9D"/>
    <w:rsid w:val="00834D72"/>
    <w:rsid w:val="00836981"/>
    <w:rsid w:val="0083749B"/>
    <w:rsid w:val="00837963"/>
    <w:rsid w:val="00840B05"/>
    <w:rsid w:val="00840C19"/>
    <w:rsid w:val="0084103B"/>
    <w:rsid w:val="00841C8E"/>
    <w:rsid w:val="0084217E"/>
    <w:rsid w:val="00842208"/>
    <w:rsid w:val="00842B45"/>
    <w:rsid w:val="00842FAB"/>
    <w:rsid w:val="008439E3"/>
    <w:rsid w:val="00843B96"/>
    <w:rsid w:val="00843E73"/>
    <w:rsid w:val="008441E3"/>
    <w:rsid w:val="00844FDA"/>
    <w:rsid w:val="008454B8"/>
    <w:rsid w:val="008462DA"/>
    <w:rsid w:val="00847169"/>
    <w:rsid w:val="00847C75"/>
    <w:rsid w:val="00850236"/>
    <w:rsid w:val="00850BFE"/>
    <w:rsid w:val="00850C24"/>
    <w:rsid w:val="00852637"/>
    <w:rsid w:val="0085441E"/>
    <w:rsid w:val="00854949"/>
    <w:rsid w:val="00854D61"/>
    <w:rsid w:val="00855929"/>
    <w:rsid w:val="0085601A"/>
    <w:rsid w:val="00856045"/>
    <w:rsid w:val="00856C35"/>
    <w:rsid w:val="00857070"/>
    <w:rsid w:val="00857746"/>
    <w:rsid w:val="0085791A"/>
    <w:rsid w:val="00857A44"/>
    <w:rsid w:val="00857E59"/>
    <w:rsid w:val="008606FF"/>
    <w:rsid w:val="00862576"/>
    <w:rsid w:val="00863849"/>
    <w:rsid w:val="00863E18"/>
    <w:rsid w:val="00864382"/>
    <w:rsid w:val="00864B06"/>
    <w:rsid w:val="00864BA9"/>
    <w:rsid w:val="00865215"/>
    <w:rsid w:val="00865403"/>
    <w:rsid w:val="00865FAE"/>
    <w:rsid w:val="0086775C"/>
    <w:rsid w:val="008702F7"/>
    <w:rsid w:val="00870501"/>
    <w:rsid w:val="00870557"/>
    <w:rsid w:val="00871877"/>
    <w:rsid w:val="00871E51"/>
    <w:rsid w:val="008729BF"/>
    <w:rsid w:val="00873F13"/>
    <w:rsid w:val="00874082"/>
    <w:rsid w:val="0087590F"/>
    <w:rsid w:val="00875BD9"/>
    <w:rsid w:val="00875D45"/>
    <w:rsid w:val="00876193"/>
    <w:rsid w:val="0087659C"/>
    <w:rsid w:val="00876726"/>
    <w:rsid w:val="008767B0"/>
    <w:rsid w:val="00876D3E"/>
    <w:rsid w:val="0087738D"/>
    <w:rsid w:val="008775B3"/>
    <w:rsid w:val="008779DA"/>
    <w:rsid w:val="00877DF3"/>
    <w:rsid w:val="00880553"/>
    <w:rsid w:val="00881070"/>
    <w:rsid w:val="00881550"/>
    <w:rsid w:val="008819DA"/>
    <w:rsid w:val="00881CBB"/>
    <w:rsid w:val="0088227A"/>
    <w:rsid w:val="00882F0D"/>
    <w:rsid w:val="00883A1F"/>
    <w:rsid w:val="0088425C"/>
    <w:rsid w:val="0088538B"/>
    <w:rsid w:val="008867DF"/>
    <w:rsid w:val="00887C78"/>
    <w:rsid w:val="00890C30"/>
    <w:rsid w:val="008911FF"/>
    <w:rsid w:val="008919FC"/>
    <w:rsid w:val="00891D8F"/>
    <w:rsid w:val="00892C39"/>
    <w:rsid w:val="008935E5"/>
    <w:rsid w:val="008936F7"/>
    <w:rsid w:val="00893F69"/>
    <w:rsid w:val="008945A4"/>
    <w:rsid w:val="00894EE7"/>
    <w:rsid w:val="00895669"/>
    <w:rsid w:val="00895E3F"/>
    <w:rsid w:val="00896127"/>
    <w:rsid w:val="008966F4"/>
    <w:rsid w:val="00896B42"/>
    <w:rsid w:val="00897BC8"/>
    <w:rsid w:val="008A11A0"/>
    <w:rsid w:val="008A1278"/>
    <w:rsid w:val="008A1332"/>
    <w:rsid w:val="008A35C9"/>
    <w:rsid w:val="008A409B"/>
    <w:rsid w:val="008A4247"/>
    <w:rsid w:val="008A4C7C"/>
    <w:rsid w:val="008A5523"/>
    <w:rsid w:val="008A66D5"/>
    <w:rsid w:val="008A7CE7"/>
    <w:rsid w:val="008A7EC7"/>
    <w:rsid w:val="008B14BA"/>
    <w:rsid w:val="008B14F6"/>
    <w:rsid w:val="008B234D"/>
    <w:rsid w:val="008B32D4"/>
    <w:rsid w:val="008B3362"/>
    <w:rsid w:val="008B3375"/>
    <w:rsid w:val="008B33E9"/>
    <w:rsid w:val="008B3576"/>
    <w:rsid w:val="008B38FF"/>
    <w:rsid w:val="008B395C"/>
    <w:rsid w:val="008B3B4E"/>
    <w:rsid w:val="008B4A15"/>
    <w:rsid w:val="008B5A9A"/>
    <w:rsid w:val="008B5BB2"/>
    <w:rsid w:val="008B5D3F"/>
    <w:rsid w:val="008B61CB"/>
    <w:rsid w:val="008B65D7"/>
    <w:rsid w:val="008B6DCC"/>
    <w:rsid w:val="008B7199"/>
    <w:rsid w:val="008B772E"/>
    <w:rsid w:val="008B7955"/>
    <w:rsid w:val="008C3287"/>
    <w:rsid w:val="008C4AFD"/>
    <w:rsid w:val="008C4C10"/>
    <w:rsid w:val="008C6806"/>
    <w:rsid w:val="008C6925"/>
    <w:rsid w:val="008C69F2"/>
    <w:rsid w:val="008D2280"/>
    <w:rsid w:val="008D2988"/>
    <w:rsid w:val="008D2A3B"/>
    <w:rsid w:val="008D40F0"/>
    <w:rsid w:val="008D4571"/>
    <w:rsid w:val="008D574E"/>
    <w:rsid w:val="008D6DAC"/>
    <w:rsid w:val="008D714F"/>
    <w:rsid w:val="008D7BDF"/>
    <w:rsid w:val="008E0726"/>
    <w:rsid w:val="008E08E5"/>
    <w:rsid w:val="008E14BF"/>
    <w:rsid w:val="008E1C1C"/>
    <w:rsid w:val="008E1D62"/>
    <w:rsid w:val="008E1FFC"/>
    <w:rsid w:val="008E38B8"/>
    <w:rsid w:val="008E3C65"/>
    <w:rsid w:val="008E4909"/>
    <w:rsid w:val="008E51A1"/>
    <w:rsid w:val="008E53A5"/>
    <w:rsid w:val="008E57B1"/>
    <w:rsid w:val="008E5B21"/>
    <w:rsid w:val="008E5BA6"/>
    <w:rsid w:val="008E5C54"/>
    <w:rsid w:val="008E660B"/>
    <w:rsid w:val="008E6D58"/>
    <w:rsid w:val="008E6FDF"/>
    <w:rsid w:val="008E7BBD"/>
    <w:rsid w:val="008E7E89"/>
    <w:rsid w:val="008F00AB"/>
    <w:rsid w:val="008F08CE"/>
    <w:rsid w:val="008F0D80"/>
    <w:rsid w:val="008F23E7"/>
    <w:rsid w:val="008F26DA"/>
    <w:rsid w:val="008F3F89"/>
    <w:rsid w:val="008F4F74"/>
    <w:rsid w:val="008F538A"/>
    <w:rsid w:val="008F5A3E"/>
    <w:rsid w:val="008F6742"/>
    <w:rsid w:val="008F6DE6"/>
    <w:rsid w:val="008F7939"/>
    <w:rsid w:val="008F7AF7"/>
    <w:rsid w:val="008F7AFB"/>
    <w:rsid w:val="008F7D14"/>
    <w:rsid w:val="00900662"/>
    <w:rsid w:val="00901699"/>
    <w:rsid w:val="009016EF"/>
    <w:rsid w:val="00902DE4"/>
    <w:rsid w:val="00903EC0"/>
    <w:rsid w:val="00904A57"/>
    <w:rsid w:val="0090504D"/>
    <w:rsid w:val="00906209"/>
    <w:rsid w:val="00906593"/>
    <w:rsid w:val="00906642"/>
    <w:rsid w:val="00906B36"/>
    <w:rsid w:val="00907605"/>
    <w:rsid w:val="009077EE"/>
    <w:rsid w:val="00907814"/>
    <w:rsid w:val="00910D7C"/>
    <w:rsid w:val="009128C1"/>
    <w:rsid w:val="00912F89"/>
    <w:rsid w:val="009135C5"/>
    <w:rsid w:val="00913DFB"/>
    <w:rsid w:val="0091492E"/>
    <w:rsid w:val="00915C36"/>
    <w:rsid w:val="00915DCE"/>
    <w:rsid w:val="00915F36"/>
    <w:rsid w:val="00916184"/>
    <w:rsid w:val="009166E7"/>
    <w:rsid w:val="009169D8"/>
    <w:rsid w:val="00916CA3"/>
    <w:rsid w:val="00917EAA"/>
    <w:rsid w:val="0092017E"/>
    <w:rsid w:val="009201A8"/>
    <w:rsid w:val="00921698"/>
    <w:rsid w:val="00921FFD"/>
    <w:rsid w:val="0092209F"/>
    <w:rsid w:val="00922DE6"/>
    <w:rsid w:val="00925BAE"/>
    <w:rsid w:val="00925E7D"/>
    <w:rsid w:val="00926783"/>
    <w:rsid w:val="00926F19"/>
    <w:rsid w:val="00930060"/>
    <w:rsid w:val="009306D9"/>
    <w:rsid w:val="00930CE7"/>
    <w:rsid w:val="00930EE3"/>
    <w:rsid w:val="0093314E"/>
    <w:rsid w:val="009339CC"/>
    <w:rsid w:val="0093428B"/>
    <w:rsid w:val="00934372"/>
    <w:rsid w:val="009348D2"/>
    <w:rsid w:val="0093682E"/>
    <w:rsid w:val="0093691D"/>
    <w:rsid w:val="009369AB"/>
    <w:rsid w:val="00936AD6"/>
    <w:rsid w:val="00936DC5"/>
    <w:rsid w:val="00937073"/>
    <w:rsid w:val="00940208"/>
    <w:rsid w:val="0094122E"/>
    <w:rsid w:val="00943F9A"/>
    <w:rsid w:val="0094467A"/>
    <w:rsid w:val="009451D8"/>
    <w:rsid w:val="0094643B"/>
    <w:rsid w:val="00946E6A"/>
    <w:rsid w:val="0094707B"/>
    <w:rsid w:val="0094709B"/>
    <w:rsid w:val="00951036"/>
    <w:rsid w:val="00951ACD"/>
    <w:rsid w:val="00951BA2"/>
    <w:rsid w:val="00951C78"/>
    <w:rsid w:val="00951CBC"/>
    <w:rsid w:val="00951D90"/>
    <w:rsid w:val="00952035"/>
    <w:rsid w:val="009526A6"/>
    <w:rsid w:val="00952770"/>
    <w:rsid w:val="009528B4"/>
    <w:rsid w:val="00952DE6"/>
    <w:rsid w:val="00952E88"/>
    <w:rsid w:val="00953527"/>
    <w:rsid w:val="00954539"/>
    <w:rsid w:val="00955BA2"/>
    <w:rsid w:val="00956667"/>
    <w:rsid w:val="00957A93"/>
    <w:rsid w:val="00957F92"/>
    <w:rsid w:val="00960D0F"/>
    <w:rsid w:val="0096197C"/>
    <w:rsid w:val="00962476"/>
    <w:rsid w:val="00962900"/>
    <w:rsid w:val="00962C8D"/>
    <w:rsid w:val="00963CF1"/>
    <w:rsid w:val="00964ABC"/>
    <w:rsid w:val="0096599E"/>
    <w:rsid w:val="00966B48"/>
    <w:rsid w:val="00967B6E"/>
    <w:rsid w:val="00970526"/>
    <w:rsid w:val="0097151B"/>
    <w:rsid w:val="009729B8"/>
    <w:rsid w:val="0097418F"/>
    <w:rsid w:val="00974CF7"/>
    <w:rsid w:val="00974D46"/>
    <w:rsid w:val="00974F0D"/>
    <w:rsid w:val="00975385"/>
    <w:rsid w:val="00976EF3"/>
    <w:rsid w:val="009805BB"/>
    <w:rsid w:val="009807C3"/>
    <w:rsid w:val="009809BF"/>
    <w:rsid w:val="00980DFD"/>
    <w:rsid w:val="00981274"/>
    <w:rsid w:val="00981464"/>
    <w:rsid w:val="0098268E"/>
    <w:rsid w:val="00982768"/>
    <w:rsid w:val="009832F2"/>
    <w:rsid w:val="0098459B"/>
    <w:rsid w:val="009845D5"/>
    <w:rsid w:val="009848BF"/>
    <w:rsid w:val="00984A14"/>
    <w:rsid w:val="00985206"/>
    <w:rsid w:val="00985EE8"/>
    <w:rsid w:val="009870FD"/>
    <w:rsid w:val="009872A6"/>
    <w:rsid w:val="00987D85"/>
    <w:rsid w:val="009906E8"/>
    <w:rsid w:val="00990983"/>
    <w:rsid w:val="00990C91"/>
    <w:rsid w:val="00991695"/>
    <w:rsid w:val="009919B8"/>
    <w:rsid w:val="00992569"/>
    <w:rsid w:val="00992626"/>
    <w:rsid w:val="009937BB"/>
    <w:rsid w:val="00993F34"/>
    <w:rsid w:val="00994625"/>
    <w:rsid w:val="00994863"/>
    <w:rsid w:val="00994D4B"/>
    <w:rsid w:val="00996894"/>
    <w:rsid w:val="0099765E"/>
    <w:rsid w:val="009A00AF"/>
    <w:rsid w:val="009A0286"/>
    <w:rsid w:val="009A0727"/>
    <w:rsid w:val="009A0D57"/>
    <w:rsid w:val="009A0EFC"/>
    <w:rsid w:val="009A13DA"/>
    <w:rsid w:val="009A16DA"/>
    <w:rsid w:val="009A17F6"/>
    <w:rsid w:val="009A1A79"/>
    <w:rsid w:val="009A212B"/>
    <w:rsid w:val="009A24F5"/>
    <w:rsid w:val="009A251A"/>
    <w:rsid w:val="009A3A6E"/>
    <w:rsid w:val="009A65DE"/>
    <w:rsid w:val="009A6E0F"/>
    <w:rsid w:val="009A7279"/>
    <w:rsid w:val="009A773A"/>
    <w:rsid w:val="009B0EA4"/>
    <w:rsid w:val="009B1559"/>
    <w:rsid w:val="009B163B"/>
    <w:rsid w:val="009B1E09"/>
    <w:rsid w:val="009B23BB"/>
    <w:rsid w:val="009B2B8A"/>
    <w:rsid w:val="009B2E58"/>
    <w:rsid w:val="009B351A"/>
    <w:rsid w:val="009B3E2C"/>
    <w:rsid w:val="009B4B61"/>
    <w:rsid w:val="009B5232"/>
    <w:rsid w:val="009B59BD"/>
    <w:rsid w:val="009B5E92"/>
    <w:rsid w:val="009B6190"/>
    <w:rsid w:val="009B6BC1"/>
    <w:rsid w:val="009B760C"/>
    <w:rsid w:val="009C02F2"/>
    <w:rsid w:val="009C0822"/>
    <w:rsid w:val="009C2A20"/>
    <w:rsid w:val="009C3628"/>
    <w:rsid w:val="009C45E3"/>
    <w:rsid w:val="009C4C92"/>
    <w:rsid w:val="009C5461"/>
    <w:rsid w:val="009C6B36"/>
    <w:rsid w:val="009C6CF7"/>
    <w:rsid w:val="009C7C78"/>
    <w:rsid w:val="009D0123"/>
    <w:rsid w:val="009D080A"/>
    <w:rsid w:val="009D12CB"/>
    <w:rsid w:val="009D133E"/>
    <w:rsid w:val="009D3414"/>
    <w:rsid w:val="009D3AA3"/>
    <w:rsid w:val="009D4813"/>
    <w:rsid w:val="009D4F85"/>
    <w:rsid w:val="009D4FF0"/>
    <w:rsid w:val="009D5259"/>
    <w:rsid w:val="009D5FD2"/>
    <w:rsid w:val="009D69DE"/>
    <w:rsid w:val="009E02C2"/>
    <w:rsid w:val="009E0BAF"/>
    <w:rsid w:val="009E0D2F"/>
    <w:rsid w:val="009E1B0F"/>
    <w:rsid w:val="009E1BFB"/>
    <w:rsid w:val="009E2AD9"/>
    <w:rsid w:val="009E3567"/>
    <w:rsid w:val="009E3CEA"/>
    <w:rsid w:val="009E52DD"/>
    <w:rsid w:val="009E59CB"/>
    <w:rsid w:val="009E6209"/>
    <w:rsid w:val="009E6FC8"/>
    <w:rsid w:val="009E7167"/>
    <w:rsid w:val="009F09E3"/>
    <w:rsid w:val="009F0A31"/>
    <w:rsid w:val="009F1754"/>
    <w:rsid w:val="009F1E01"/>
    <w:rsid w:val="009F29F3"/>
    <w:rsid w:val="009F2DFA"/>
    <w:rsid w:val="009F4062"/>
    <w:rsid w:val="009F70EB"/>
    <w:rsid w:val="009F717F"/>
    <w:rsid w:val="009F7201"/>
    <w:rsid w:val="009F74D6"/>
    <w:rsid w:val="009F7ECD"/>
    <w:rsid w:val="00A01137"/>
    <w:rsid w:val="00A01691"/>
    <w:rsid w:val="00A016A7"/>
    <w:rsid w:val="00A01A3A"/>
    <w:rsid w:val="00A01F9B"/>
    <w:rsid w:val="00A02E3E"/>
    <w:rsid w:val="00A02FBB"/>
    <w:rsid w:val="00A03220"/>
    <w:rsid w:val="00A0326F"/>
    <w:rsid w:val="00A04201"/>
    <w:rsid w:val="00A04C3F"/>
    <w:rsid w:val="00A05209"/>
    <w:rsid w:val="00A05597"/>
    <w:rsid w:val="00A05721"/>
    <w:rsid w:val="00A0594F"/>
    <w:rsid w:val="00A07170"/>
    <w:rsid w:val="00A1071D"/>
    <w:rsid w:val="00A108BB"/>
    <w:rsid w:val="00A11B34"/>
    <w:rsid w:val="00A11BA1"/>
    <w:rsid w:val="00A125FD"/>
    <w:rsid w:val="00A12DDC"/>
    <w:rsid w:val="00A13973"/>
    <w:rsid w:val="00A13D5D"/>
    <w:rsid w:val="00A1416A"/>
    <w:rsid w:val="00A141DF"/>
    <w:rsid w:val="00A14A5C"/>
    <w:rsid w:val="00A14F19"/>
    <w:rsid w:val="00A174EF"/>
    <w:rsid w:val="00A17C78"/>
    <w:rsid w:val="00A17CD2"/>
    <w:rsid w:val="00A205F2"/>
    <w:rsid w:val="00A217B2"/>
    <w:rsid w:val="00A219D9"/>
    <w:rsid w:val="00A21B87"/>
    <w:rsid w:val="00A21C85"/>
    <w:rsid w:val="00A21EA9"/>
    <w:rsid w:val="00A224A8"/>
    <w:rsid w:val="00A234BD"/>
    <w:rsid w:val="00A23B58"/>
    <w:rsid w:val="00A25CAB"/>
    <w:rsid w:val="00A26D43"/>
    <w:rsid w:val="00A27681"/>
    <w:rsid w:val="00A27D90"/>
    <w:rsid w:val="00A3117F"/>
    <w:rsid w:val="00A32010"/>
    <w:rsid w:val="00A32016"/>
    <w:rsid w:val="00A328F0"/>
    <w:rsid w:val="00A32AAA"/>
    <w:rsid w:val="00A32C95"/>
    <w:rsid w:val="00A3437C"/>
    <w:rsid w:val="00A349A6"/>
    <w:rsid w:val="00A354FF"/>
    <w:rsid w:val="00A35591"/>
    <w:rsid w:val="00A35B83"/>
    <w:rsid w:val="00A36E87"/>
    <w:rsid w:val="00A37027"/>
    <w:rsid w:val="00A37FC0"/>
    <w:rsid w:val="00A40907"/>
    <w:rsid w:val="00A40C5B"/>
    <w:rsid w:val="00A40CDF"/>
    <w:rsid w:val="00A41347"/>
    <w:rsid w:val="00A414CB"/>
    <w:rsid w:val="00A432D6"/>
    <w:rsid w:val="00A43457"/>
    <w:rsid w:val="00A43F59"/>
    <w:rsid w:val="00A4406D"/>
    <w:rsid w:val="00A44FD5"/>
    <w:rsid w:val="00A45C77"/>
    <w:rsid w:val="00A4611D"/>
    <w:rsid w:val="00A461A0"/>
    <w:rsid w:val="00A46303"/>
    <w:rsid w:val="00A46A9A"/>
    <w:rsid w:val="00A46DC3"/>
    <w:rsid w:val="00A50387"/>
    <w:rsid w:val="00A50486"/>
    <w:rsid w:val="00A50E0A"/>
    <w:rsid w:val="00A51075"/>
    <w:rsid w:val="00A51365"/>
    <w:rsid w:val="00A51486"/>
    <w:rsid w:val="00A5169B"/>
    <w:rsid w:val="00A520C8"/>
    <w:rsid w:val="00A53A39"/>
    <w:rsid w:val="00A53C0A"/>
    <w:rsid w:val="00A558BF"/>
    <w:rsid w:val="00A55A5B"/>
    <w:rsid w:val="00A563FF"/>
    <w:rsid w:val="00A56A80"/>
    <w:rsid w:val="00A56B5F"/>
    <w:rsid w:val="00A56DB2"/>
    <w:rsid w:val="00A5766F"/>
    <w:rsid w:val="00A576D0"/>
    <w:rsid w:val="00A578A1"/>
    <w:rsid w:val="00A57C26"/>
    <w:rsid w:val="00A57D2E"/>
    <w:rsid w:val="00A60072"/>
    <w:rsid w:val="00A60850"/>
    <w:rsid w:val="00A60908"/>
    <w:rsid w:val="00A6159C"/>
    <w:rsid w:val="00A620F3"/>
    <w:rsid w:val="00A635F5"/>
    <w:rsid w:val="00A6423F"/>
    <w:rsid w:val="00A65016"/>
    <w:rsid w:val="00A659BE"/>
    <w:rsid w:val="00A65EFB"/>
    <w:rsid w:val="00A65F8F"/>
    <w:rsid w:val="00A66095"/>
    <w:rsid w:val="00A6696E"/>
    <w:rsid w:val="00A67DD4"/>
    <w:rsid w:val="00A701BF"/>
    <w:rsid w:val="00A70D78"/>
    <w:rsid w:val="00A71479"/>
    <w:rsid w:val="00A718A0"/>
    <w:rsid w:val="00A71D96"/>
    <w:rsid w:val="00A731DD"/>
    <w:rsid w:val="00A75D83"/>
    <w:rsid w:val="00A763C5"/>
    <w:rsid w:val="00A76A77"/>
    <w:rsid w:val="00A77096"/>
    <w:rsid w:val="00A77C9E"/>
    <w:rsid w:val="00A8063D"/>
    <w:rsid w:val="00A808D8"/>
    <w:rsid w:val="00A809DC"/>
    <w:rsid w:val="00A80CA5"/>
    <w:rsid w:val="00A82154"/>
    <w:rsid w:val="00A82DFE"/>
    <w:rsid w:val="00A83B13"/>
    <w:rsid w:val="00A84278"/>
    <w:rsid w:val="00A84361"/>
    <w:rsid w:val="00A84CE9"/>
    <w:rsid w:val="00A84DFE"/>
    <w:rsid w:val="00A859D9"/>
    <w:rsid w:val="00A861F7"/>
    <w:rsid w:val="00A865EA"/>
    <w:rsid w:val="00A86F26"/>
    <w:rsid w:val="00A87BD8"/>
    <w:rsid w:val="00A87BE4"/>
    <w:rsid w:val="00A90F44"/>
    <w:rsid w:val="00A91095"/>
    <w:rsid w:val="00A91354"/>
    <w:rsid w:val="00A92225"/>
    <w:rsid w:val="00A92D32"/>
    <w:rsid w:val="00A92D97"/>
    <w:rsid w:val="00A9352B"/>
    <w:rsid w:val="00A935D2"/>
    <w:rsid w:val="00A949EC"/>
    <w:rsid w:val="00A96E04"/>
    <w:rsid w:val="00A97AB8"/>
    <w:rsid w:val="00A97B4A"/>
    <w:rsid w:val="00AA06AF"/>
    <w:rsid w:val="00AA0900"/>
    <w:rsid w:val="00AA206B"/>
    <w:rsid w:val="00AA25E9"/>
    <w:rsid w:val="00AA2C08"/>
    <w:rsid w:val="00AA41E2"/>
    <w:rsid w:val="00AA4657"/>
    <w:rsid w:val="00AA4860"/>
    <w:rsid w:val="00AA48D2"/>
    <w:rsid w:val="00AA5B73"/>
    <w:rsid w:val="00AA5DA0"/>
    <w:rsid w:val="00AA6480"/>
    <w:rsid w:val="00AA71D2"/>
    <w:rsid w:val="00AA71DF"/>
    <w:rsid w:val="00AA7AA5"/>
    <w:rsid w:val="00AA7D87"/>
    <w:rsid w:val="00AB0847"/>
    <w:rsid w:val="00AB0AF1"/>
    <w:rsid w:val="00AB0C14"/>
    <w:rsid w:val="00AB31BE"/>
    <w:rsid w:val="00AB3B24"/>
    <w:rsid w:val="00AB4B4B"/>
    <w:rsid w:val="00AB657D"/>
    <w:rsid w:val="00AB6FBC"/>
    <w:rsid w:val="00AB7622"/>
    <w:rsid w:val="00AB7DC7"/>
    <w:rsid w:val="00AC062A"/>
    <w:rsid w:val="00AC2934"/>
    <w:rsid w:val="00AC306C"/>
    <w:rsid w:val="00AC3287"/>
    <w:rsid w:val="00AC4C84"/>
    <w:rsid w:val="00AC60C6"/>
    <w:rsid w:val="00AD0258"/>
    <w:rsid w:val="00AD161A"/>
    <w:rsid w:val="00AD24E8"/>
    <w:rsid w:val="00AD2B30"/>
    <w:rsid w:val="00AD2ED5"/>
    <w:rsid w:val="00AD31D1"/>
    <w:rsid w:val="00AD3286"/>
    <w:rsid w:val="00AD4F09"/>
    <w:rsid w:val="00AD5218"/>
    <w:rsid w:val="00AD52EC"/>
    <w:rsid w:val="00AD5B1F"/>
    <w:rsid w:val="00AD5D71"/>
    <w:rsid w:val="00AD5E4C"/>
    <w:rsid w:val="00AD66F8"/>
    <w:rsid w:val="00AD7815"/>
    <w:rsid w:val="00AE037B"/>
    <w:rsid w:val="00AE1563"/>
    <w:rsid w:val="00AE359D"/>
    <w:rsid w:val="00AE3A6A"/>
    <w:rsid w:val="00AE3C10"/>
    <w:rsid w:val="00AE3E03"/>
    <w:rsid w:val="00AE6118"/>
    <w:rsid w:val="00AE6275"/>
    <w:rsid w:val="00AE6CC4"/>
    <w:rsid w:val="00AE7704"/>
    <w:rsid w:val="00AF03E1"/>
    <w:rsid w:val="00AF0DDB"/>
    <w:rsid w:val="00AF12F5"/>
    <w:rsid w:val="00AF13C5"/>
    <w:rsid w:val="00AF1E5E"/>
    <w:rsid w:val="00AF29B1"/>
    <w:rsid w:val="00AF2CDF"/>
    <w:rsid w:val="00AF3834"/>
    <w:rsid w:val="00AF3A37"/>
    <w:rsid w:val="00AF5C57"/>
    <w:rsid w:val="00AF66D9"/>
    <w:rsid w:val="00AF795E"/>
    <w:rsid w:val="00B00756"/>
    <w:rsid w:val="00B0127A"/>
    <w:rsid w:val="00B013EE"/>
    <w:rsid w:val="00B0142C"/>
    <w:rsid w:val="00B02C2D"/>
    <w:rsid w:val="00B034E5"/>
    <w:rsid w:val="00B03BDF"/>
    <w:rsid w:val="00B040FB"/>
    <w:rsid w:val="00B04182"/>
    <w:rsid w:val="00B046DC"/>
    <w:rsid w:val="00B0476F"/>
    <w:rsid w:val="00B049A2"/>
    <w:rsid w:val="00B04CFF"/>
    <w:rsid w:val="00B04E92"/>
    <w:rsid w:val="00B052C7"/>
    <w:rsid w:val="00B06525"/>
    <w:rsid w:val="00B0685F"/>
    <w:rsid w:val="00B06C2F"/>
    <w:rsid w:val="00B06F4F"/>
    <w:rsid w:val="00B072BF"/>
    <w:rsid w:val="00B0753B"/>
    <w:rsid w:val="00B07681"/>
    <w:rsid w:val="00B07881"/>
    <w:rsid w:val="00B101F5"/>
    <w:rsid w:val="00B108C1"/>
    <w:rsid w:val="00B126D3"/>
    <w:rsid w:val="00B1291C"/>
    <w:rsid w:val="00B12F2A"/>
    <w:rsid w:val="00B14467"/>
    <w:rsid w:val="00B14471"/>
    <w:rsid w:val="00B152C8"/>
    <w:rsid w:val="00B15479"/>
    <w:rsid w:val="00B15B6B"/>
    <w:rsid w:val="00B17025"/>
    <w:rsid w:val="00B1752C"/>
    <w:rsid w:val="00B1765C"/>
    <w:rsid w:val="00B176AE"/>
    <w:rsid w:val="00B204DB"/>
    <w:rsid w:val="00B20B35"/>
    <w:rsid w:val="00B20ED8"/>
    <w:rsid w:val="00B21505"/>
    <w:rsid w:val="00B223C8"/>
    <w:rsid w:val="00B230AA"/>
    <w:rsid w:val="00B232A6"/>
    <w:rsid w:val="00B232D3"/>
    <w:rsid w:val="00B23740"/>
    <w:rsid w:val="00B23AC7"/>
    <w:rsid w:val="00B24A44"/>
    <w:rsid w:val="00B252BF"/>
    <w:rsid w:val="00B256F2"/>
    <w:rsid w:val="00B26419"/>
    <w:rsid w:val="00B26722"/>
    <w:rsid w:val="00B26E6F"/>
    <w:rsid w:val="00B30F84"/>
    <w:rsid w:val="00B31326"/>
    <w:rsid w:val="00B31E29"/>
    <w:rsid w:val="00B3272E"/>
    <w:rsid w:val="00B33474"/>
    <w:rsid w:val="00B33DA9"/>
    <w:rsid w:val="00B33E91"/>
    <w:rsid w:val="00B3537B"/>
    <w:rsid w:val="00B35391"/>
    <w:rsid w:val="00B35951"/>
    <w:rsid w:val="00B36C59"/>
    <w:rsid w:val="00B3729B"/>
    <w:rsid w:val="00B41CC5"/>
    <w:rsid w:val="00B421F8"/>
    <w:rsid w:val="00B42289"/>
    <w:rsid w:val="00B422DF"/>
    <w:rsid w:val="00B42303"/>
    <w:rsid w:val="00B42820"/>
    <w:rsid w:val="00B42ED3"/>
    <w:rsid w:val="00B43351"/>
    <w:rsid w:val="00B43C99"/>
    <w:rsid w:val="00B441F5"/>
    <w:rsid w:val="00B44655"/>
    <w:rsid w:val="00B451C3"/>
    <w:rsid w:val="00B45679"/>
    <w:rsid w:val="00B458A2"/>
    <w:rsid w:val="00B45F48"/>
    <w:rsid w:val="00B46663"/>
    <w:rsid w:val="00B471AF"/>
    <w:rsid w:val="00B475E8"/>
    <w:rsid w:val="00B476E2"/>
    <w:rsid w:val="00B478B1"/>
    <w:rsid w:val="00B50607"/>
    <w:rsid w:val="00B51B76"/>
    <w:rsid w:val="00B53FBF"/>
    <w:rsid w:val="00B5455A"/>
    <w:rsid w:val="00B54704"/>
    <w:rsid w:val="00B54A2D"/>
    <w:rsid w:val="00B54D4C"/>
    <w:rsid w:val="00B5520F"/>
    <w:rsid w:val="00B55AE6"/>
    <w:rsid w:val="00B55CEF"/>
    <w:rsid w:val="00B5701F"/>
    <w:rsid w:val="00B5732B"/>
    <w:rsid w:val="00B57880"/>
    <w:rsid w:val="00B57CAD"/>
    <w:rsid w:val="00B60B4B"/>
    <w:rsid w:val="00B6228B"/>
    <w:rsid w:val="00B63115"/>
    <w:rsid w:val="00B635CD"/>
    <w:rsid w:val="00B64601"/>
    <w:rsid w:val="00B6748B"/>
    <w:rsid w:val="00B67CD2"/>
    <w:rsid w:val="00B704D3"/>
    <w:rsid w:val="00B70B73"/>
    <w:rsid w:val="00B70BA3"/>
    <w:rsid w:val="00B71501"/>
    <w:rsid w:val="00B71552"/>
    <w:rsid w:val="00B71912"/>
    <w:rsid w:val="00B719BA"/>
    <w:rsid w:val="00B7249F"/>
    <w:rsid w:val="00B7260F"/>
    <w:rsid w:val="00B73646"/>
    <w:rsid w:val="00B73A06"/>
    <w:rsid w:val="00B749D1"/>
    <w:rsid w:val="00B7504A"/>
    <w:rsid w:val="00B7564C"/>
    <w:rsid w:val="00B76946"/>
    <w:rsid w:val="00B76F62"/>
    <w:rsid w:val="00B80ACF"/>
    <w:rsid w:val="00B81253"/>
    <w:rsid w:val="00B81584"/>
    <w:rsid w:val="00B81CA9"/>
    <w:rsid w:val="00B81CCF"/>
    <w:rsid w:val="00B832FC"/>
    <w:rsid w:val="00B83BED"/>
    <w:rsid w:val="00B83F04"/>
    <w:rsid w:val="00B84154"/>
    <w:rsid w:val="00B854E0"/>
    <w:rsid w:val="00B859E5"/>
    <w:rsid w:val="00B861AB"/>
    <w:rsid w:val="00B86D5B"/>
    <w:rsid w:val="00B87405"/>
    <w:rsid w:val="00B87682"/>
    <w:rsid w:val="00B92384"/>
    <w:rsid w:val="00B92919"/>
    <w:rsid w:val="00B930E1"/>
    <w:rsid w:val="00B93EBF"/>
    <w:rsid w:val="00B956FB"/>
    <w:rsid w:val="00B9735B"/>
    <w:rsid w:val="00B97DA4"/>
    <w:rsid w:val="00B97ED9"/>
    <w:rsid w:val="00BA0498"/>
    <w:rsid w:val="00BA0D43"/>
    <w:rsid w:val="00BA1B33"/>
    <w:rsid w:val="00BA248D"/>
    <w:rsid w:val="00BA291D"/>
    <w:rsid w:val="00BA350C"/>
    <w:rsid w:val="00BA37E4"/>
    <w:rsid w:val="00BA7244"/>
    <w:rsid w:val="00BB002B"/>
    <w:rsid w:val="00BB014C"/>
    <w:rsid w:val="00BB084E"/>
    <w:rsid w:val="00BB0D8C"/>
    <w:rsid w:val="00BB0D97"/>
    <w:rsid w:val="00BB198A"/>
    <w:rsid w:val="00BB1BDE"/>
    <w:rsid w:val="00BB1E9E"/>
    <w:rsid w:val="00BB29B4"/>
    <w:rsid w:val="00BB327C"/>
    <w:rsid w:val="00BB358F"/>
    <w:rsid w:val="00BB4829"/>
    <w:rsid w:val="00BB6261"/>
    <w:rsid w:val="00BB6600"/>
    <w:rsid w:val="00BC03F5"/>
    <w:rsid w:val="00BC179A"/>
    <w:rsid w:val="00BC2CA6"/>
    <w:rsid w:val="00BC36A7"/>
    <w:rsid w:val="00BC3B9B"/>
    <w:rsid w:val="00BC3CBC"/>
    <w:rsid w:val="00BC3F1A"/>
    <w:rsid w:val="00BC4330"/>
    <w:rsid w:val="00BC54DE"/>
    <w:rsid w:val="00BC595E"/>
    <w:rsid w:val="00BC67BA"/>
    <w:rsid w:val="00BC6FD0"/>
    <w:rsid w:val="00BC71C7"/>
    <w:rsid w:val="00BC7E37"/>
    <w:rsid w:val="00BD0A62"/>
    <w:rsid w:val="00BD2340"/>
    <w:rsid w:val="00BD28BE"/>
    <w:rsid w:val="00BD2A11"/>
    <w:rsid w:val="00BD2AEB"/>
    <w:rsid w:val="00BD353F"/>
    <w:rsid w:val="00BD45A2"/>
    <w:rsid w:val="00BD5235"/>
    <w:rsid w:val="00BD57FA"/>
    <w:rsid w:val="00BD5A2F"/>
    <w:rsid w:val="00BD6C6E"/>
    <w:rsid w:val="00BD75D0"/>
    <w:rsid w:val="00BE00F3"/>
    <w:rsid w:val="00BE3209"/>
    <w:rsid w:val="00BE5309"/>
    <w:rsid w:val="00BE5412"/>
    <w:rsid w:val="00BE65E8"/>
    <w:rsid w:val="00BE75F0"/>
    <w:rsid w:val="00BE7D8D"/>
    <w:rsid w:val="00BE7F07"/>
    <w:rsid w:val="00BF09EE"/>
    <w:rsid w:val="00BF0BE7"/>
    <w:rsid w:val="00BF0F6E"/>
    <w:rsid w:val="00BF1A7B"/>
    <w:rsid w:val="00BF212C"/>
    <w:rsid w:val="00BF2838"/>
    <w:rsid w:val="00BF3A89"/>
    <w:rsid w:val="00BF4FB1"/>
    <w:rsid w:val="00BF5823"/>
    <w:rsid w:val="00BF5CD0"/>
    <w:rsid w:val="00BF70DB"/>
    <w:rsid w:val="00C005ED"/>
    <w:rsid w:val="00C01E53"/>
    <w:rsid w:val="00C02239"/>
    <w:rsid w:val="00C02747"/>
    <w:rsid w:val="00C031C6"/>
    <w:rsid w:val="00C03C0D"/>
    <w:rsid w:val="00C04399"/>
    <w:rsid w:val="00C0500F"/>
    <w:rsid w:val="00C05C97"/>
    <w:rsid w:val="00C06363"/>
    <w:rsid w:val="00C06C97"/>
    <w:rsid w:val="00C06FCB"/>
    <w:rsid w:val="00C07AF5"/>
    <w:rsid w:val="00C07F6A"/>
    <w:rsid w:val="00C10DE4"/>
    <w:rsid w:val="00C11727"/>
    <w:rsid w:val="00C122A3"/>
    <w:rsid w:val="00C139E5"/>
    <w:rsid w:val="00C142E3"/>
    <w:rsid w:val="00C155A7"/>
    <w:rsid w:val="00C15FA7"/>
    <w:rsid w:val="00C16C38"/>
    <w:rsid w:val="00C17670"/>
    <w:rsid w:val="00C17A12"/>
    <w:rsid w:val="00C210CD"/>
    <w:rsid w:val="00C2112C"/>
    <w:rsid w:val="00C21DE8"/>
    <w:rsid w:val="00C22220"/>
    <w:rsid w:val="00C22A3E"/>
    <w:rsid w:val="00C2312B"/>
    <w:rsid w:val="00C24134"/>
    <w:rsid w:val="00C2450A"/>
    <w:rsid w:val="00C24986"/>
    <w:rsid w:val="00C24D78"/>
    <w:rsid w:val="00C255EB"/>
    <w:rsid w:val="00C261DB"/>
    <w:rsid w:val="00C2651E"/>
    <w:rsid w:val="00C26ABA"/>
    <w:rsid w:val="00C27820"/>
    <w:rsid w:val="00C30013"/>
    <w:rsid w:val="00C308EA"/>
    <w:rsid w:val="00C30990"/>
    <w:rsid w:val="00C30D5E"/>
    <w:rsid w:val="00C30ECE"/>
    <w:rsid w:val="00C31F80"/>
    <w:rsid w:val="00C324F9"/>
    <w:rsid w:val="00C3305E"/>
    <w:rsid w:val="00C33686"/>
    <w:rsid w:val="00C34176"/>
    <w:rsid w:val="00C35116"/>
    <w:rsid w:val="00C36746"/>
    <w:rsid w:val="00C37A3F"/>
    <w:rsid w:val="00C40B7F"/>
    <w:rsid w:val="00C41A2C"/>
    <w:rsid w:val="00C41F19"/>
    <w:rsid w:val="00C41FDD"/>
    <w:rsid w:val="00C423D5"/>
    <w:rsid w:val="00C42996"/>
    <w:rsid w:val="00C42DFD"/>
    <w:rsid w:val="00C42F58"/>
    <w:rsid w:val="00C43A07"/>
    <w:rsid w:val="00C43D55"/>
    <w:rsid w:val="00C44E2A"/>
    <w:rsid w:val="00C4505A"/>
    <w:rsid w:val="00C45935"/>
    <w:rsid w:val="00C45DC7"/>
    <w:rsid w:val="00C46BB3"/>
    <w:rsid w:val="00C46C2E"/>
    <w:rsid w:val="00C46FFC"/>
    <w:rsid w:val="00C47CFC"/>
    <w:rsid w:val="00C47D8D"/>
    <w:rsid w:val="00C501F1"/>
    <w:rsid w:val="00C509F1"/>
    <w:rsid w:val="00C515E0"/>
    <w:rsid w:val="00C51601"/>
    <w:rsid w:val="00C52D17"/>
    <w:rsid w:val="00C53482"/>
    <w:rsid w:val="00C53610"/>
    <w:rsid w:val="00C5378F"/>
    <w:rsid w:val="00C53C5F"/>
    <w:rsid w:val="00C55754"/>
    <w:rsid w:val="00C55C6B"/>
    <w:rsid w:val="00C56C33"/>
    <w:rsid w:val="00C56D8E"/>
    <w:rsid w:val="00C57A14"/>
    <w:rsid w:val="00C608B0"/>
    <w:rsid w:val="00C60CAA"/>
    <w:rsid w:val="00C61CFE"/>
    <w:rsid w:val="00C61F8D"/>
    <w:rsid w:val="00C637AE"/>
    <w:rsid w:val="00C63F9B"/>
    <w:rsid w:val="00C6703F"/>
    <w:rsid w:val="00C705E2"/>
    <w:rsid w:val="00C70E6B"/>
    <w:rsid w:val="00C71543"/>
    <w:rsid w:val="00C71963"/>
    <w:rsid w:val="00C7327E"/>
    <w:rsid w:val="00C734AF"/>
    <w:rsid w:val="00C75028"/>
    <w:rsid w:val="00C75C73"/>
    <w:rsid w:val="00C75CC7"/>
    <w:rsid w:val="00C75D36"/>
    <w:rsid w:val="00C76A55"/>
    <w:rsid w:val="00C76F8E"/>
    <w:rsid w:val="00C8016C"/>
    <w:rsid w:val="00C83545"/>
    <w:rsid w:val="00C84078"/>
    <w:rsid w:val="00C8469D"/>
    <w:rsid w:val="00C848A4"/>
    <w:rsid w:val="00C8494B"/>
    <w:rsid w:val="00C85782"/>
    <w:rsid w:val="00C85BC0"/>
    <w:rsid w:val="00C86C0B"/>
    <w:rsid w:val="00C870A3"/>
    <w:rsid w:val="00C873D5"/>
    <w:rsid w:val="00C87A74"/>
    <w:rsid w:val="00C87FE4"/>
    <w:rsid w:val="00C90C6E"/>
    <w:rsid w:val="00C92909"/>
    <w:rsid w:val="00C938DA"/>
    <w:rsid w:val="00C93FF0"/>
    <w:rsid w:val="00C94FBE"/>
    <w:rsid w:val="00C95C3A"/>
    <w:rsid w:val="00C968BE"/>
    <w:rsid w:val="00C97165"/>
    <w:rsid w:val="00C97193"/>
    <w:rsid w:val="00C97B25"/>
    <w:rsid w:val="00CA00E5"/>
    <w:rsid w:val="00CA02B7"/>
    <w:rsid w:val="00CA0665"/>
    <w:rsid w:val="00CA07D5"/>
    <w:rsid w:val="00CA0D4E"/>
    <w:rsid w:val="00CA1272"/>
    <w:rsid w:val="00CA1489"/>
    <w:rsid w:val="00CA1A8B"/>
    <w:rsid w:val="00CA2A40"/>
    <w:rsid w:val="00CA5AE0"/>
    <w:rsid w:val="00CA5D52"/>
    <w:rsid w:val="00CA5E0A"/>
    <w:rsid w:val="00CA626E"/>
    <w:rsid w:val="00CA6AD3"/>
    <w:rsid w:val="00CA769F"/>
    <w:rsid w:val="00CB0031"/>
    <w:rsid w:val="00CB0D51"/>
    <w:rsid w:val="00CB1388"/>
    <w:rsid w:val="00CB1B05"/>
    <w:rsid w:val="00CB2698"/>
    <w:rsid w:val="00CB2DA0"/>
    <w:rsid w:val="00CB2E62"/>
    <w:rsid w:val="00CB585D"/>
    <w:rsid w:val="00CB5B49"/>
    <w:rsid w:val="00CB6152"/>
    <w:rsid w:val="00CB6DE3"/>
    <w:rsid w:val="00CB70B1"/>
    <w:rsid w:val="00CC0242"/>
    <w:rsid w:val="00CC056C"/>
    <w:rsid w:val="00CC1AAE"/>
    <w:rsid w:val="00CC27AB"/>
    <w:rsid w:val="00CC341B"/>
    <w:rsid w:val="00CC3432"/>
    <w:rsid w:val="00CC43EC"/>
    <w:rsid w:val="00CC5015"/>
    <w:rsid w:val="00CC69D5"/>
    <w:rsid w:val="00CC6CE8"/>
    <w:rsid w:val="00CC72E4"/>
    <w:rsid w:val="00CC7E5B"/>
    <w:rsid w:val="00CD08BA"/>
    <w:rsid w:val="00CD15F2"/>
    <w:rsid w:val="00CD16A7"/>
    <w:rsid w:val="00CD16C5"/>
    <w:rsid w:val="00CD1CAC"/>
    <w:rsid w:val="00CD1F8C"/>
    <w:rsid w:val="00CD2563"/>
    <w:rsid w:val="00CD2662"/>
    <w:rsid w:val="00CD27ED"/>
    <w:rsid w:val="00CD322F"/>
    <w:rsid w:val="00CD459B"/>
    <w:rsid w:val="00CD460C"/>
    <w:rsid w:val="00CD4B86"/>
    <w:rsid w:val="00CD5501"/>
    <w:rsid w:val="00CD5D99"/>
    <w:rsid w:val="00CD5E15"/>
    <w:rsid w:val="00CD6886"/>
    <w:rsid w:val="00CD726B"/>
    <w:rsid w:val="00CD746E"/>
    <w:rsid w:val="00CE02FB"/>
    <w:rsid w:val="00CE17BF"/>
    <w:rsid w:val="00CE342F"/>
    <w:rsid w:val="00CE35D0"/>
    <w:rsid w:val="00CE3F84"/>
    <w:rsid w:val="00CE45AE"/>
    <w:rsid w:val="00CE4BE4"/>
    <w:rsid w:val="00CE5230"/>
    <w:rsid w:val="00CE6B18"/>
    <w:rsid w:val="00CE767A"/>
    <w:rsid w:val="00CE79A5"/>
    <w:rsid w:val="00CF1078"/>
    <w:rsid w:val="00CF1501"/>
    <w:rsid w:val="00CF1DCE"/>
    <w:rsid w:val="00CF20B2"/>
    <w:rsid w:val="00CF27D1"/>
    <w:rsid w:val="00CF27D8"/>
    <w:rsid w:val="00CF4418"/>
    <w:rsid w:val="00CF4B8C"/>
    <w:rsid w:val="00CF4EBF"/>
    <w:rsid w:val="00CF57D4"/>
    <w:rsid w:val="00CF5EE5"/>
    <w:rsid w:val="00CF613A"/>
    <w:rsid w:val="00CF618F"/>
    <w:rsid w:val="00CF6293"/>
    <w:rsid w:val="00CF77A1"/>
    <w:rsid w:val="00D01C13"/>
    <w:rsid w:val="00D029BC"/>
    <w:rsid w:val="00D02A7F"/>
    <w:rsid w:val="00D02CBF"/>
    <w:rsid w:val="00D0318B"/>
    <w:rsid w:val="00D048E1"/>
    <w:rsid w:val="00D058B5"/>
    <w:rsid w:val="00D05F81"/>
    <w:rsid w:val="00D0606D"/>
    <w:rsid w:val="00D060F1"/>
    <w:rsid w:val="00D07DDE"/>
    <w:rsid w:val="00D112F5"/>
    <w:rsid w:val="00D114CF"/>
    <w:rsid w:val="00D11C67"/>
    <w:rsid w:val="00D1286A"/>
    <w:rsid w:val="00D12C06"/>
    <w:rsid w:val="00D12C50"/>
    <w:rsid w:val="00D1325D"/>
    <w:rsid w:val="00D13862"/>
    <w:rsid w:val="00D13C06"/>
    <w:rsid w:val="00D13C8E"/>
    <w:rsid w:val="00D14942"/>
    <w:rsid w:val="00D14B66"/>
    <w:rsid w:val="00D15678"/>
    <w:rsid w:val="00D158E8"/>
    <w:rsid w:val="00D15BB6"/>
    <w:rsid w:val="00D162C7"/>
    <w:rsid w:val="00D1637A"/>
    <w:rsid w:val="00D1640B"/>
    <w:rsid w:val="00D16FD8"/>
    <w:rsid w:val="00D17110"/>
    <w:rsid w:val="00D177B2"/>
    <w:rsid w:val="00D17EEE"/>
    <w:rsid w:val="00D20A5B"/>
    <w:rsid w:val="00D20A60"/>
    <w:rsid w:val="00D20AAC"/>
    <w:rsid w:val="00D21611"/>
    <w:rsid w:val="00D21638"/>
    <w:rsid w:val="00D2217A"/>
    <w:rsid w:val="00D227ED"/>
    <w:rsid w:val="00D22844"/>
    <w:rsid w:val="00D239B9"/>
    <w:rsid w:val="00D23BBE"/>
    <w:rsid w:val="00D245AA"/>
    <w:rsid w:val="00D24989"/>
    <w:rsid w:val="00D249D4"/>
    <w:rsid w:val="00D254C7"/>
    <w:rsid w:val="00D25EDF"/>
    <w:rsid w:val="00D2632B"/>
    <w:rsid w:val="00D2632E"/>
    <w:rsid w:val="00D26812"/>
    <w:rsid w:val="00D26A80"/>
    <w:rsid w:val="00D27138"/>
    <w:rsid w:val="00D314A1"/>
    <w:rsid w:val="00D31C2A"/>
    <w:rsid w:val="00D3212E"/>
    <w:rsid w:val="00D3255C"/>
    <w:rsid w:val="00D325C8"/>
    <w:rsid w:val="00D32730"/>
    <w:rsid w:val="00D327CA"/>
    <w:rsid w:val="00D3282D"/>
    <w:rsid w:val="00D33359"/>
    <w:rsid w:val="00D341C8"/>
    <w:rsid w:val="00D34887"/>
    <w:rsid w:val="00D34CA2"/>
    <w:rsid w:val="00D360C2"/>
    <w:rsid w:val="00D362B0"/>
    <w:rsid w:val="00D364BC"/>
    <w:rsid w:val="00D374D1"/>
    <w:rsid w:val="00D40600"/>
    <w:rsid w:val="00D41210"/>
    <w:rsid w:val="00D41416"/>
    <w:rsid w:val="00D41B01"/>
    <w:rsid w:val="00D41B6E"/>
    <w:rsid w:val="00D42D80"/>
    <w:rsid w:val="00D4379C"/>
    <w:rsid w:val="00D438EC"/>
    <w:rsid w:val="00D447AC"/>
    <w:rsid w:val="00D44AD2"/>
    <w:rsid w:val="00D44C0F"/>
    <w:rsid w:val="00D45ED6"/>
    <w:rsid w:val="00D45F70"/>
    <w:rsid w:val="00D4610F"/>
    <w:rsid w:val="00D46264"/>
    <w:rsid w:val="00D47181"/>
    <w:rsid w:val="00D4791F"/>
    <w:rsid w:val="00D502AD"/>
    <w:rsid w:val="00D526B4"/>
    <w:rsid w:val="00D54735"/>
    <w:rsid w:val="00D54A25"/>
    <w:rsid w:val="00D54B61"/>
    <w:rsid w:val="00D54EF4"/>
    <w:rsid w:val="00D55045"/>
    <w:rsid w:val="00D550E9"/>
    <w:rsid w:val="00D556AA"/>
    <w:rsid w:val="00D561ED"/>
    <w:rsid w:val="00D56C95"/>
    <w:rsid w:val="00D57E47"/>
    <w:rsid w:val="00D6026E"/>
    <w:rsid w:val="00D60D65"/>
    <w:rsid w:val="00D60F17"/>
    <w:rsid w:val="00D61E9B"/>
    <w:rsid w:val="00D6278B"/>
    <w:rsid w:val="00D639D8"/>
    <w:rsid w:val="00D63B4E"/>
    <w:rsid w:val="00D64100"/>
    <w:rsid w:val="00D64D78"/>
    <w:rsid w:val="00D65831"/>
    <w:rsid w:val="00D65D5B"/>
    <w:rsid w:val="00D6687D"/>
    <w:rsid w:val="00D7014D"/>
    <w:rsid w:val="00D706D4"/>
    <w:rsid w:val="00D70B3A"/>
    <w:rsid w:val="00D71582"/>
    <w:rsid w:val="00D720E6"/>
    <w:rsid w:val="00D74A1F"/>
    <w:rsid w:val="00D751B7"/>
    <w:rsid w:val="00D758F4"/>
    <w:rsid w:val="00D7592B"/>
    <w:rsid w:val="00D765A4"/>
    <w:rsid w:val="00D766F4"/>
    <w:rsid w:val="00D76EF4"/>
    <w:rsid w:val="00D805C9"/>
    <w:rsid w:val="00D806AF"/>
    <w:rsid w:val="00D80712"/>
    <w:rsid w:val="00D80B1A"/>
    <w:rsid w:val="00D816C6"/>
    <w:rsid w:val="00D819B3"/>
    <w:rsid w:val="00D81F66"/>
    <w:rsid w:val="00D82348"/>
    <w:rsid w:val="00D82DD6"/>
    <w:rsid w:val="00D83846"/>
    <w:rsid w:val="00D8395D"/>
    <w:rsid w:val="00D83A99"/>
    <w:rsid w:val="00D83B9E"/>
    <w:rsid w:val="00D83F63"/>
    <w:rsid w:val="00D84C64"/>
    <w:rsid w:val="00D85D83"/>
    <w:rsid w:val="00D85F2B"/>
    <w:rsid w:val="00D86748"/>
    <w:rsid w:val="00D86763"/>
    <w:rsid w:val="00D877BE"/>
    <w:rsid w:val="00D879B7"/>
    <w:rsid w:val="00D907F0"/>
    <w:rsid w:val="00D913F9"/>
    <w:rsid w:val="00D92070"/>
    <w:rsid w:val="00D921E2"/>
    <w:rsid w:val="00D92661"/>
    <w:rsid w:val="00D92E54"/>
    <w:rsid w:val="00D93FBA"/>
    <w:rsid w:val="00D94661"/>
    <w:rsid w:val="00D9524E"/>
    <w:rsid w:val="00D95B0C"/>
    <w:rsid w:val="00D961E7"/>
    <w:rsid w:val="00D963C9"/>
    <w:rsid w:val="00D969A9"/>
    <w:rsid w:val="00D9707A"/>
    <w:rsid w:val="00D979F4"/>
    <w:rsid w:val="00DA00D6"/>
    <w:rsid w:val="00DA0FF6"/>
    <w:rsid w:val="00DA1110"/>
    <w:rsid w:val="00DA1341"/>
    <w:rsid w:val="00DA167F"/>
    <w:rsid w:val="00DA1F7C"/>
    <w:rsid w:val="00DA27CC"/>
    <w:rsid w:val="00DA29E1"/>
    <w:rsid w:val="00DA32DF"/>
    <w:rsid w:val="00DA3702"/>
    <w:rsid w:val="00DA4938"/>
    <w:rsid w:val="00DA4F02"/>
    <w:rsid w:val="00DA5CCF"/>
    <w:rsid w:val="00DA5DA3"/>
    <w:rsid w:val="00DA6348"/>
    <w:rsid w:val="00DA6A02"/>
    <w:rsid w:val="00DB0341"/>
    <w:rsid w:val="00DB03AB"/>
    <w:rsid w:val="00DB0646"/>
    <w:rsid w:val="00DB0EEE"/>
    <w:rsid w:val="00DB10E7"/>
    <w:rsid w:val="00DB16E8"/>
    <w:rsid w:val="00DB1740"/>
    <w:rsid w:val="00DB19E4"/>
    <w:rsid w:val="00DB3691"/>
    <w:rsid w:val="00DB41D0"/>
    <w:rsid w:val="00DB4EF2"/>
    <w:rsid w:val="00DB5544"/>
    <w:rsid w:val="00DB62C8"/>
    <w:rsid w:val="00DB6F63"/>
    <w:rsid w:val="00DB741E"/>
    <w:rsid w:val="00DB7E20"/>
    <w:rsid w:val="00DC132F"/>
    <w:rsid w:val="00DC13CF"/>
    <w:rsid w:val="00DC23AF"/>
    <w:rsid w:val="00DC263C"/>
    <w:rsid w:val="00DC2C01"/>
    <w:rsid w:val="00DC457F"/>
    <w:rsid w:val="00DC541F"/>
    <w:rsid w:val="00DC57BA"/>
    <w:rsid w:val="00DC59C8"/>
    <w:rsid w:val="00DC6B99"/>
    <w:rsid w:val="00DC6BCE"/>
    <w:rsid w:val="00DC7721"/>
    <w:rsid w:val="00DC79C6"/>
    <w:rsid w:val="00DC7C2A"/>
    <w:rsid w:val="00DC7EB1"/>
    <w:rsid w:val="00DD0234"/>
    <w:rsid w:val="00DD0268"/>
    <w:rsid w:val="00DD15BC"/>
    <w:rsid w:val="00DD1607"/>
    <w:rsid w:val="00DD18C3"/>
    <w:rsid w:val="00DD2FE9"/>
    <w:rsid w:val="00DD3D12"/>
    <w:rsid w:val="00DD3D4E"/>
    <w:rsid w:val="00DD5007"/>
    <w:rsid w:val="00DD5524"/>
    <w:rsid w:val="00DD66C9"/>
    <w:rsid w:val="00DD6EFD"/>
    <w:rsid w:val="00DE085B"/>
    <w:rsid w:val="00DE0D12"/>
    <w:rsid w:val="00DE0E35"/>
    <w:rsid w:val="00DE137D"/>
    <w:rsid w:val="00DE20B9"/>
    <w:rsid w:val="00DE236F"/>
    <w:rsid w:val="00DE23F1"/>
    <w:rsid w:val="00DE284A"/>
    <w:rsid w:val="00DE31B2"/>
    <w:rsid w:val="00DE327B"/>
    <w:rsid w:val="00DE393A"/>
    <w:rsid w:val="00DE3B00"/>
    <w:rsid w:val="00DE3BFE"/>
    <w:rsid w:val="00DE3D25"/>
    <w:rsid w:val="00DE5F2D"/>
    <w:rsid w:val="00DE66F6"/>
    <w:rsid w:val="00DE7835"/>
    <w:rsid w:val="00DF0E2C"/>
    <w:rsid w:val="00DF104C"/>
    <w:rsid w:val="00DF14E7"/>
    <w:rsid w:val="00DF158C"/>
    <w:rsid w:val="00DF223E"/>
    <w:rsid w:val="00DF386A"/>
    <w:rsid w:val="00DF3997"/>
    <w:rsid w:val="00DF3A78"/>
    <w:rsid w:val="00DF5731"/>
    <w:rsid w:val="00DF71A1"/>
    <w:rsid w:val="00DF78B8"/>
    <w:rsid w:val="00DF7C8A"/>
    <w:rsid w:val="00DF7F92"/>
    <w:rsid w:val="00E005E9"/>
    <w:rsid w:val="00E006DA"/>
    <w:rsid w:val="00E00734"/>
    <w:rsid w:val="00E01100"/>
    <w:rsid w:val="00E01286"/>
    <w:rsid w:val="00E020D5"/>
    <w:rsid w:val="00E0249E"/>
    <w:rsid w:val="00E02602"/>
    <w:rsid w:val="00E02D54"/>
    <w:rsid w:val="00E02DC2"/>
    <w:rsid w:val="00E02F47"/>
    <w:rsid w:val="00E03B05"/>
    <w:rsid w:val="00E04308"/>
    <w:rsid w:val="00E05664"/>
    <w:rsid w:val="00E06206"/>
    <w:rsid w:val="00E0684D"/>
    <w:rsid w:val="00E06A03"/>
    <w:rsid w:val="00E11581"/>
    <w:rsid w:val="00E1265E"/>
    <w:rsid w:val="00E14A51"/>
    <w:rsid w:val="00E15072"/>
    <w:rsid w:val="00E15FDF"/>
    <w:rsid w:val="00E1726A"/>
    <w:rsid w:val="00E176B9"/>
    <w:rsid w:val="00E17A91"/>
    <w:rsid w:val="00E202CE"/>
    <w:rsid w:val="00E202DE"/>
    <w:rsid w:val="00E20842"/>
    <w:rsid w:val="00E2139D"/>
    <w:rsid w:val="00E214DC"/>
    <w:rsid w:val="00E21A8C"/>
    <w:rsid w:val="00E21BFE"/>
    <w:rsid w:val="00E21C1E"/>
    <w:rsid w:val="00E21E28"/>
    <w:rsid w:val="00E22EB2"/>
    <w:rsid w:val="00E24197"/>
    <w:rsid w:val="00E24789"/>
    <w:rsid w:val="00E25906"/>
    <w:rsid w:val="00E26514"/>
    <w:rsid w:val="00E26693"/>
    <w:rsid w:val="00E26D91"/>
    <w:rsid w:val="00E278A5"/>
    <w:rsid w:val="00E27F21"/>
    <w:rsid w:val="00E300FE"/>
    <w:rsid w:val="00E314DA"/>
    <w:rsid w:val="00E324DA"/>
    <w:rsid w:val="00E3361B"/>
    <w:rsid w:val="00E33B35"/>
    <w:rsid w:val="00E33EE8"/>
    <w:rsid w:val="00E3618F"/>
    <w:rsid w:val="00E4097A"/>
    <w:rsid w:val="00E40B37"/>
    <w:rsid w:val="00E40EED"/>
    <w:rsid w:val="00E4256C"/>
    <w:rsid w:val="00E43145"/>
    <w:rsid w:val="00E433A2"/>
    <w:rsid w:val="00E43685"/>
    <w:rsid w:val="00E4485B"/>
    <w:rsid w:val="00E44FCF"/>
    <w:rsid w:val="00E45DAB"/>
    <w:rsid w:val="00E461EF"/>
    <w:rsid w:val="00E4718D"/>
    <w:rsid w:val="00E47756"/>
    <w:rsid w:val="00E47B4C"/>
    <w:rsid w:val="00E53343"/>
    <w:rsid w:val="00E550BE"/>
    <w:rsid w:val="00E5620E"/>
    <w:rsid w:val="00E56299"/>
    <w:rsid w:val="00E56522"/>
    <w:rsid w:val="00E5659D"/>
    <w:rsid w:val="00E56A64"/>
    <w:rsid w:val="00E60323"/>
    <w:rsid w:val="00E60518"/>
    <w:rsid w:val="00E60657"/>
    <w:rsid w:val="00E60E54"/>
    <w:rsid w:val="00E60E76"/>
    <w:rsid w:val="00E62AD8"/>
    <w:rsid w:val="00E64163"/>
    <w:rsid w:val="00E64F2C"/>
    <w:rsid w:val="00E65542"/>
    <w:rsid w:val="00E65E23"/>
    <w:rsid w:val="00E660B0"/>
    <w:rsid w:val="00E67100"/>
    <w:rsid w:val="00E67101"/>
    <w:rsid w:val="00E67679"/>
    <w:rsid w:val="00E6771E"/>
    <w:rsid w:val="00E70433"/>
    <w:rsid w:val="00E70A7B"/>
    <w:rsid w:val="00E70B54"/>
    <w:rsid w:val="00E71414"/>
    <w:rsid w:val="00E72802"/>
    <w:rsid w:val="00E7431B"/>
    <w:rsid w:val="00E748E3"/>
    <w:rsid w:val="00E7525C"/>
    <w:rsid w:val="00E760A6"/>
    <w:rsid w:val="00E760B3"/>
    <w:rsid w:val="00E76303"/>
    <w:rsid w:val="00E76997"/>
    <w:rsid w:val="00E76FAA"/>
    <w:rsid w:val="00E77012"/>
    <w:rsid w:val="00E7742F"/>
    <w:rsid w:val="00E77938"/>
    <w:rsid w:val="00E80FEB"/>
    <w:rsid w:val="00E82441"/>
    <w:rsid w:val="00E827B4"/>
    <w:rsid w:val="00E8295F"/>
    <w:rsid w:val="00E829D8"/>
    <w:rsid w:val="00E82ABD"/>
    <w:rsid w:val="00E8307B"/>
    <w:rsid w:val="00E83BA6"/>
    <w:rsid w:val="00E84669"/>
    <w:rsid w:val="00E84751"/>
    <w:rsid w:val="00E84CB4"/>
    <w:rsid w:val="00E859F5"/>
    <w:rsid w:val="00E85A89"/>
    <w:rsid w:val="00E862FE"/>
    <w:rsid w:val="00E86791"/>
    <w:rsid w:val="00E87122"/>
    <w:rsid w:val="00E8733F"/>
    <w:rsid w:val="00E90BA6"/>
    <w:rsid w:val="00E90BF6"/>
    <w:rsid w:val="00E90DBB"/>
    <w:rsid w:val="00E91115"/>
    <w:rsid w:val="00E93006"/>
    <w:rsid w:val="00E9382C"/>
    <w:rsid w:val="00E9435A"/>
    <w:rsid w:val="00E95844"/>
    <w:rsid w:val="00E963FF"/>
    <w:rsid w:val="00E96762"/>
    <w:rsid w:val="00E977FC"/>
    <w:rsid w:val="00E97A77"/>
    <w:rsid w:val="00EA1862"/>
    <w:rsid w:val="00EA204A"/>
    <w:rsid w:val="00EA275D"/>
    <w:rsid w:val="00EA2A28"/>
    <w:rsid w:val="00EA3507"/>
    <w:rsid w:val="00EA3B9F"/>
    <w:rsid w:val="00EA49CD"/>
    <w:rsid w:val="00EA49F5"/>
    <w:rsid w:val="00EA4CF9"/>
    <w:rsid w:val="00EA5734"/>
    <w:rsid w:val="00EA59A1"/>
    <w:rsid w:val="00EA600F"/>
    <w:rsid w:val="00EA66D6"/>
    <w:rsid w:val="00EA6810"/>
    <w:rsid w:val="00EA738A"/>
    <w:rsid w:val="00EA7D8A"/>
    <w:rsid w:val="00EB11D6"/>
    <w:rsid w:val="00EB128C"/>
    <w:rsid w:val="00EB2217"/>
    <w:rsid w:val="00EB22F4"/>
    <w:rsid w:val="00EB522F"/>
    <w:rsid w:val="00EB59B3"/>
    <w:rsid w:val="00EB59F2"/>
    <w:rsid w:val="00EB7A04"/>
    <w:rsid w:val="00EB7EB7"/>
    <w:rsid w:val="00EC0832"/>
    <w:rsid w:val="00EC15C6"/>
    <w:rsid w:val="00EC15FF"/>
    <w:rsid w:val="00EC1FA9"/>
    <w:rsid w:val="00EC2980"/>
    <w:rsid w:val="00EC3664"/>
    <w:rsid w:val="00EC36E4"/>
    <w:rsid w:val="00EC3EBD"/>
    <w:rsid w:val="00EC55AC"/>
    <w:rsid w:val="00EC5979"/>
    <w:rsid w:val="00EC7E4B"/>
    <w:rsid w:val="00ED1705"/>
    <w:rsid w:val="00ED1F6D"/>
    <w:rsid w:val="00ED2DB4"/>
    <w:rsid w:val="00ED31C9"/>
    <w:rsid w:val="00ED3CBE"/>
    <w:rsid w:val="00ED4505"/>
    <w:rsid w:val="00ED4D64"/>
    <w:rsid w:val="00ED5BFB"/>
    <w:rsid w:val="00ED6665"/>
    <w:rsid w:val="00ED6783"/>
    <w:rsid w:val="00ED7289"/>
    <w:rsid w:val="00ED7448"/>
    <w:rsid w:val="00ED75BF"/>
    <w:rsid w:val="00EE03D6"/>
    <w:rsid w:val="00EE1735"/>
    <w:rsid w:val="00EE20C4"/>
    <w:rsid w:val="00EE2B8E"/>
    <w:rsid w:val="00EE2D85"/>
    <w:rsid w:val="00EE2FAC"/>
    <w:rsid w:val="00EE33F0"/>
    <w:rsid w:val="00EE38F5"/>
    <w:rsid w:val="00EE3E46"/>
    <w:rsid w:val="00EE41ED"/>
    <w:rsid w:val="00EE4629"/>
    <w:rsid w:val="00EE4927"/>
    <w:rsid w:val="00EE5367"/>
    <w:rsid w:val="00EE59D6"/>
    <w:rsid w:val="00EE5E63"/>
    <w:rsid w:val="00EE60A0"/>
    <w:rsid w:val="00EE6D42"/>
    <w:rsid w:val="00EF1278"/>
    <w:rsid w:val="00EF18AE"/>
    <w:rsid w:val="00EF3EBB"/>
    <w:rsid w:val="00EF4D7A"/>
    <w:rsid w:val="00EF5077"/>
    <w:rsid w:val="00EF523B"/>
    <w:rsid w:val="00EF5F49"/>
    <w:rsid w:val="00EF635E"/>
    <w:rsid w:val="00EF639F"/>
    <w:rsid w:val="00EF719E"/>
    <w:rsid w:val="00EF758E"/>
    <w:rsid w:val="00EF78B3"/>
    <w:rsid w:val="00EF7FFD"/>
    <w:rsid w:val="00F01797"/>
    <w:rsid w:val="00F01E26"/>
    <w:rsid w:val="00F01F04"/>
    <w:rsid w:val="00F020FF"/>
    <w:rsid w:val="00F028DC"/>
    <w:rsid w:val="00F039F6"/>
    <w:rsid w:val="00F0423A"/>
    <w:rsid w:val="00F04365"/>
    <w:rsid w:val="00F0530E"/>
    <w:rsid w:val="00F055BF"/>
    <w:rsid w:val="00F05709"/>
    <w:rsid w:val="00F05CE7"/>
    <w:rsid w:val="00F060CE"/>
    <w:rsid w:val="00F07E5A"/>
    <w:rsid w:val="00F1035C"/>
    <w:rsid w:val="00F10666"/>
    <w:rsid w:val="00F11BA3"/>
    <w:rsid w:val="00F120A6"/>
    <w:rsid w:val="00F12460"/>
    <w:rsid w:val="00F12BC7"/>
    <w:rsid w:val="00F13A97"/>
    <w:rsid w:val="00F13AF3"/>
    <w:rsid w:val="00F13BBD"/>
    <w:rsid w:val="00F14710"/>
    <w:rsid w:val="00F16106"/>
    <w:rsid w:val="00F16B69"/>
    <w:rsid w:val="00F17218"/>
    <w:rsid w:val="00F17B3A"/>
    <w:rsid w:val="00F17CEE"/>
    <w:rsid w:val="00F21615"/>
    <w:rsid w:val="00F21F96"/>
    <w:rsid w:val="00F22839"/>
    <w:rsid w:val="00F22C4E"/>
    <w:rsid w:val="00F23CBF"/>
    <w:rsid w:val="00F23D2D"/>
    <w:rsid w:val="00F2479E"/>
    <w:rsid w:val="00F25C59"/>
    <w:rsid w:val="00F25E13"/>
    <w:rsid w:val="00F261D7"/>
    <w:rsid w:val="00F2637F"/>
    <w:rsid w:val="00F26D52"/>
    <w:rsid w:val="00F27F96"/>
    <w:rsid w:val="00F3090C"/>
    <w:rsid w:val="00F32EAE"/>
    <w:rsid w:val="00F330B6"/>
    <w:rsid w:val="00F34D16"/>
    <w:rsid w:val="00F35367"/>
    <w:rsid w:val="00F3588A"/>
    <w:rsid w:val="00F373BF"/>
    <w:rsid w:val="00F37673"/>
    <w:rsid w:val="00F37CA7"/>
    <w:rsid w:val="00F40098"/>
    <w:rsid w:val="00F412EE"/>
    <w:rsid w:val="00F415BC"/>
    <w:rsid w:val="00F41892"/>
    <w:rsid w:val="00F4206E"/>
    <w:rsid w:val="00F429A4"/>
    <w:rsid w:val="00F43E10"/>
    <w:rsid w:val="00F460C9"/>
    <w:rsid w:val="00F47031"/>
    <w:rsid w:val="00F4795F"/>
    <w:rsid w:val="00F50ADA"/>
    <w:rsid w:val="00F513F3"/>
    <w:rsid w:val="00F51BE9"/>
    <w:rsid w:val="00F51FA8"/>
    <w:rsid w:val="00F5229A"/>
    <w:rsid w:val="00F549E2"/>
    <w:rsid w:val="00F54A08"/>
    <w:rsid w:val="00F556C7"/>
    <w:rsid w:val="00F55B30"/>
    <w:rsid w:val="00F56169"/>
    <w:rsid w:val="00F57387"/>
    <w:rsid w:val="00F577B0"/>
    <w:rsid w:val="00F57B7C"/>
    <w:rsid w:val="00F57F41"/>
    <w:rsid w:val="00F60207"/>
    <w:rsid w:val="00F60641"/>
    <w:rsid w:val="00F6075D"/>
    <w:rsid w:val="00F607CC"/>
    <w:rsid w:val="00F60E98"/>
    <w:rsid w:val="00F60F5B"/>
    <w:rsid w:val="00F612BE"/>
    <w:rsid w:val="00F61C70"/>
    <w:rsid w:val="00F639EE"/>
    <w:rsid w:val="00F63B5E"/>
    <w:rsid w:val="00F65315"/>
    <w:rsid w:val="00F653D8"/>
    <w:rsid w:val="00F6578A"/>
    <w:rsid w:val="00F65CD5"/>
    <w:rsid w:val="00F676FB"/>
    <w:rsid w:val="00F67ACA"/>
    <w:rsid w:val="00F7029E"/>
    <w:rsid w:val="00F7039C"/>
    <w:rsid w:val="00F70591"/>
    <w:rsid w:val="00F70E5D"/>
    <w:rsid w:val="00F711B8"/>
    <w:rsid w:val="00F71C7C"/>
    <w:rsid w:val="00F72416"/>
    <w:rsid w:val="00F72622"/>
    <w:rsid w:val="00F7319C"/>
    <w:rsid w:val="00F73C1B"/>
    <w:rsid w:val="00F744CD"/>
    <w:rsid w:val="00F74D9F"/>
    <w:rsid w:val="00F75611"/>
    <w:rsid w:val="00F75954"/>
    <w:rsid w:val="00F75DF8"/>
    <w:rsid w:val="00F76842"/>
    <w:rsid w:val="00F773A9"/>
    <w:rsid w:val="00F80862"/>
    <w:rsid w:val="00F81B12"/>
    <w:rsid w:val="00F8248D"/>
    <w:rsid w:val="00F82A90"/>
    <w:rsid w:val="00F8323B"/>
    <w:rsid w:val="00F8338E"/>
    <w:rsid w:val="00F836C5"/>
    <w:rsid w:val="00F842C9"/>
    <w:rsid w:val="00F8546B"/>
    <w:rsid w:val="00F85E6F"/>
    <w:rsid w:val="00F8673D"/>
    <w:rsid w:val="00F8710F"/>
    <w:rsid w:val="00F911CD"/>
    <w:rsid w:val="00F912CE"/>
    <w:rsid w:val="00F915C0"/>
    <w:rsid w:val="00F91F47"/>
    <w:rsid w:val="00F925AE"/>
    <w:rsid w:val="00F926E3"/>
    <w:rsid w:val="00F93530"/>
    <w:rsid w:val="00F9381A"/>
    <w:rsid w:val="00F94453"/>
    <w:rsid w:val="00F94940"/>
    <w:rsid w:val="00F9619D"/>
    <w:rsid w:val="00F9654B"/>
    <w:rsid w:val="00F9699A"/>
    <w:rsid w:val="00F97BAD"/>
    <w:rsid w:val="00FA024E"/>
    <w:rsid w:val="00FA18FA"/>
    <w:rsid w:val="00FA1918"/>
    <w:rsid w:val="00FA1C0B"/>
    <w:rsid w:val="00FA2105"/>
    <w:rsid w:val="00FA258A"/>
    <w:rsid w:val="00FA2814"/>
    <w:rsid w:val="00FA40DC"/>
    <w:rsid w:val="00FA48DE"/>
    <w:rsid w:val="00FA519F"/>
    <w:rsid w:val="00FA53EF"/>
    <w:rsid w:val="00FA5598"/>
    <w:rsid w:val="00FA571F"/>
    <w:rsid w:val="00FA6366"/>
    <w:rsid w:val="00FA657A"/>
    <w:rsid w:val="00FA6B73"/>
    <w:rsid w:val="00FA6B7D"/>
    <w:rsid w:val="00FA6FEA"/>
    <w:rsid w:val="00FA7472"/>
    <w:rsid w:val="00FB06A0"/>
    <w:rsid w:val="00FB10D4"/>
    <w:rsid w:val="00FB1AAB"/>
    <w:rsid w:val="00FB1EEE"/>
    <w:rsid w:val="00FB312D"/>
    <w:rsid w:val="00FB349A"/>
    <w:rsid w:val="00FB34CA"/>
    <w:rsid w:val="00FB38CE"/>
    <w:rsid w:val="00FB56B7"/>
    <w:rsid w:val="00FB6C6A"/>
    <w:rsid w:val="00FB706F"/>
    <w:rsid w:val="00FB743B"/>
    <w:rsid w:val="00FB7AA9"/>
    <w:rsid w:val="00FC0009"/>
    <w:rsid w:val="00FC0B48"/>
    <w:rsid w:val="00FC1787"/>
    <w:rsid w:val="00FC2B16"/>
    <w:rsid w:val="00FC2B44"/>
    <w:rsid w:val="00FC2D63"/>
    <w:rsid w:val="00FC4044"/>
    <w:rsid w:val="00FC513C"/>
    <w:rsid w:val="00FC5608"/>
    <w:rsid w:val="00FC5CDE"/>
    <w:rsid w:val="00FC6243"/>
    <w:rsid w:val="00FC756A"/>
    <w:rsid w:val="00FC779A"/>
    <w:rsid w:val="00FD079A"/>
    <w:rsid w:val="00FD0A36"/>
    <w:rsid w:val="00FD0AD9"/>
    <w:rsid w:val="00FD1AF6"/>
    <w:rsid w:val="00FD2CE8"/>
    <w:rsid w:val="00FD3F49"/>
    <w:rsid w:val="00FD49A4"/>
    <w:rsid w:val="00FD52D0"/>
    <w:rsid w:val="00FD5363"/>
    <w:rsid w:val="00FD53C0"/>
    <w:rsid w:val="00FD57E7"/>
    <w:rsid w:val="00FD5A18"/>
    <w:rsid w:val="00FD5AF5"/>
    <w:rsid w:val="00FD70D1"/>
    <w:rsid w:val="00FD718F"/>
    <w:rsid w:val="00FE1E93"/>
    <w:rsid w:val="00FE2993"/>
    <w:rsid w:val="00FE3635"/>
    <w:rsid w:val="00FE3B16"/>
    <w:rsid w:val="00FE3B3A"/>
    <w:rsid w:val="00FE3B45"/>
    <w:rsid w:val="00FE4526"/>
    <w:rsid w:val="00FE588C"/>
    <w:rsid w:val="00FE65B0"/>
    <w:rsid w:val="00FE70EC"/>
    <w:rsid w:val="00FE720E"/>
    <w:rsid w:val="00FF0AC9"/>
    <w:rsid w:val="00FF1A25"/>
    <w:rsid w:val="00FF2920"/>
    <w:rsid w:val="00FF2F00"/>
    <w:rsid w:val="00FF364D"/>
    <w:rsid w:val="00FF3699"/>
    <w:rsid w:val="00FF5129"/>
    <w:rsid w:val="00FF59E2"/>
    <w:rsid w:val="00FF5A76"/>
    <w:rsid w:val="00FF5D95"/>
    <w:rsid w:val="00FF6309"/>
    <w:rsid w:val="00FF75A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fr-FR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>
      <o:colormru v:ext="edit" colors="blue,#f30,#ff5050"/>
    </o:shapedefaults>
    <o:shapelayout v:ext="edit">
      <o:idmap v:ext="edit" data="2"/>
    </o:shapelayout>
  </w:shapeDefaults>
  <w:decimalSymbol w:val=","/>
  <w:listSeparator w:val=";"/>
  <w14:docId w14:val="5C5A1BFF"/>
  <w15:docId w15:val="{35BD6B36-8D46-4142-86E8-43748C9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 Sans esp"/>
    <w:qFormat/>
    <w:rsid w:val="006333EC"/>
    <w:pPr>
      <w:contextualSpacing/>
      <w:jc w:val="both"/>
    </w:pPr>
    <w:rPr>
      <w:rFonts w:ascii="Montserrat" w:hAnsi="Montserrat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E60E76"/>
    <w:pPr>
      <w:keepNext/>
      <w:numPr>
        <w:numId w:val="1"/>
      </w:numPr>
      <w:spacing w:before="480" w:after="240"/>
      <w:ind w:left="0"/>
      <w:jc w:val="left"/>
      <w:outlineLvl w:val="0"/>
    </w:pPr>
    <w:rPr>
      <w:rFonts w:cs="Calibri"/>
      <w:b/>
      <w:bCs/>
      <w:noProof/>
      <w:kern w:val="32"/>
      <w:lang w:eastAsia="x-none"/>
    </w:rPr>
  </w:style>
  <w:style w:type="paragraph" w:styleId="Titre2">
    <w:name w:val="heading 2"/>
    <w:basedOn w:val="Normal"/>
    <w:next w:val="Normal"/>
    <w:link w:val="Titre2Car"/>
    <w:qFormat/>
    <w:rsid w:val="000A060B"/>
    <w:pPr>
      <w:keepNext/>
      <w:numPr>
        <w:ilvl w:val="1"/>
        <w:numId w:val="1"/>
      </w:numPr>
      <w:spacing w:before="240" w:after="240"/>
      <w:ind w:left="0"/>
      <w:outlineLvl w:val="1"/>
    </w:pPr>
    <w:rPr>
      <w:b/>
      <w:bCs/>
      <w:iCs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qFormat/>
    <w:rsid w:val="00ED7448"/>
    <w:pPr>
      <w:keepNext/>
      <w:numPr>
        <w:ilvl w:val="2"/>
        <w:numId w:val="1"/>
      </w:numPr>
      <w:outlineLvl w:val="2"/>
    </w:pPr>
    <w:rPr>
      <w:b/>
      <w:bCs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autoRedefine/>
    <w:qFormat/>
    <w:rsid w:val="00D33359"/>
    <w:pPr>
      <w:keepNext/>
      <w:ind w:left="720"/>
      <w:jc w:val="left"/>
      <w:outlineLvl w:val="3"/>
    </w:pPr>
    <w:rPr>
      <w:b/>
      <w:bCs/>
      <w:lang w:eastAsia="x-none"/>
    </w:rPr>
  </w:style>
  <w:style w:type="paragraph" w:styleId="Titre5">
    <w:name w:val="heading 5"/>
    <w:basedOn w:val="Normal"/>
    <w:link w:val="Titre5Car"/>
    <w:qFormat/>
    <w:rsid w:val="0082345E"/>
    <w:pPr>
      <w:keepNext/>
      <w:tabs>
        <w:tab w:val="num" w:pos="1418"/>
      </w:tabs>
      <w:ind w:left="1418"/>
      <w:outlineLvl w:val="4"/>
    </w:pPr>
    <w:rPr>
      <w:szCs w:val="22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49D4"/>
    <w:pPr>
      <w:keepNext/>
      <w:keepLines/>
      <w:spacing w:before="20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49D4"/>
    <w:pPr>
      <w:keepNext/>
      <w:keepLines/>
      <w:spacing w:before="20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49D4"/>
    <w:pPr>
      <w:keepNext/>
      <w:keepLines/>
      <w:spacing w:before="20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49D4"/>
    <w:pPr>
      <w:keepNext/>
      <w:keepLines/>
      <w:spacing w:before="20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customStyle="1" w:styleId="Titre4Car">
    <w:name w:val="Titre 4 Car"/>
    <w:link w:val="Titre4"/>
    <w:rsid w:val="00D33359"/>
    <w:rPr>
      <w:rFonts w:ascii="Calibri" w:hAnsi="Calibri" w:cstheme="minorHAnsi"/>
      <w:b/>
      <w:bCs/>
      <w:sz w:val="24"/>
      <w:szCs w:val="24"/>
      <w:lang w:eastAsia="x-none"/>
    </w:rPr>
  </w:style>
  <w:style w:type="table" w:styleId="Grilledutableau">
    <w:name w:val="Table Grid"/>
    <w:basedOn w:val="TableauNormal"/>
    <w:rsid w:val="00706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3" w:type="dxa"/>
        <w:right w:w="113" w:type="dxa"/>
      </w:tblCellMar>
    </w:tblPr>
  </w:style>
  <w:style w:type="paragraph" w:customStyle="1" w:styleId="PdgTitreDocument">
    <w:name w:val="Pdg_TitreDocument"/>
    <w:basedOn w:val="PdGNormal"/>
    <w:rsid w:val="00E01100"/>
    <w:pPr>
      <w:jc w:val="center"/>
    </w:pPr>
    <w:rPr>
      <w:b/>
      <w:caps/>
      <w:sz w:val="32"/>
    </w:rPr>
  </w:style>
  <w:style w:type="paragraph" w:customStyle="1" w:styleId="PdGNormal">
    <w:name w:val="PdG_Normal"/>
    <w:rsid w:val="00E01100"/>
    <w:rPr>
      <w:rFonts w:ascii="Arial" w:hAnsi="Arial"/>
      <w:sz w:val="22"/>
      <w:szCs w:val="24"/>
    </w:rPr>
  </w:style>
  <w:style w:type="paragraph" w:styleId="En-tte">
    <w:name w:val="header"/>
    <w:basedOn w:val="PdGNormal"/>
    <w:link w:val="En-tteCar"/>
    <w:rsid w:val="00333220"/>
    <w:pPr>
      <w:tabs>
        <w:tab w:val="center" w:pos="4536"/>
        <w:tab w:val="right" w:pos="9072"/>
      </w:tabs>
    </w:pPr>
    <w:rPr>
      <w:b/>
      <w:sz w:val="20"/>
    </w:rPr>
  </w:style>
  <w:style w:type="paragraph" w:styleId="Pieddepage">
    <w:name w:val="footer"/>
    <w:basedOn w:val="PdGNormal"/>
    <w:link w:val="PieddepageCar"/>
    <w:rsid w:val="00333220"/>
    <w:pPr>
      <w:tabs>
        <w:tab w:val="center" w:pos="4536"/>
        <w:tab w:val="right" w:pos="9072"/>
      </w:tabs>
    </w:pPr>
    <w:rPr>
      <w:sz w:val="20"/>
    </w:rPr>
  </w:style>
  <w:style w:type="character" w:styleId="Numrodepage">
    <w:name w:val="page number"/>
    <w:rsid w:val="00333220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rsid w:val="002B484D"/>
    <w:pPr>
      <w:tabs>
        <w:tab w:val="right" w:leader="dot" w:pos="10194"/>
      </w:tabs>
      <w:spacing w:before="60"/>
    </w:pPr>
    <w:rPr>
      <w:rFonts w:cs="Arial"/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834C9D"/>
    <w:pPr>
      <w:ind w:left="284"/>
    </w:pPr>
  </w:style>
  <w:style w:type="character" w:styleId="Lienhypertexte">
    <w:name w:val="Hyperlink"/>
    <w:uiPriority w:val="99"/>
    <w:rsid w:val="004625E3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EB7EB7"/>
    <w:pPr>
      <w:tabs>
        <w:tab w:val="right" w:leader="dot" w:pos="10194"/>
      </w:tabs>
      <w:spacing w:line="276" w:lineRule="auto"/>
      <w:ind w:left="709"/>
      <w:jc w:val="center"/>
    </w:pPr>
  </w:style>
  <w:style w:type="paragraph" w:styleId="Retraitnormal">
    <w:name w:val="Normal Indent"/>
    <w:basedOn w:val="Normal"/>
    <w:rsid w:val="00FB56B7"/>
    <w:pPr>
      <w:ind w:left="708"/>
      <w:jc w:val="left"/>
    </w:pPr>
    <w:rPr>
      <w:rFonts w:ascii="Times New Roman" w:hAnsi="Times New Roman"/>
      <w:szCs w:val="20"/>
    </w:rPr>
  </w:style>
  <w:style w:type="character" w:styleId="Numrodeligne">
    <w:name w:val="line number"/>
    <w:basedOn w:val="Policepardfaut"/>
    <w:rsid w:val="00FB56B7"/>
  </w:style>
  <w:style w:type="paragraph" w:styleId="Textedebulles">
    <w:name w:val="Balloon Text"/>
    <w:basedOn w:val="Normal"/>
    <w:link w:val="TextedebullesCar"/>
    <w:rsid w:val="00FB56B7"/>
    <w:pPr>
      <w:jc w:val="left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FB56B7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742F"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Paragraphedeliste">
    <w:name w:val="List Paragraph"/>
    <w:basedOn w:val="Normal"/>
    <w:link w:val="ParagraphedelisteCar"/>
    <w:uiPriority w:val="34"/>
    <w:qFormat/>
    <w:rsid w:val="002E602C"/>
    <w:pPr>
      <w:ind w:left="720"/>
    </w:pPr>
  </w:style>
  <w:style w:type="character" w:styleId="Textedelespacerserv">
    <w:name w:val="Placeholder Text"/>
    <w:uiPriority w:val="99"/>
    <w:semiHidden/>
    <w:rsid w:val="005E6590"/>
    <w:rPr>
      <w:color w:val="808080"/>
    </w:rPr>
  </w:style>
  <w:style w:type="paragraph" w:styleId="Explorateurdedocuments">
    <w:name w:val="Document Map"/>
    <w:basedOn w:val="Normal"/>
    <w:link w:val="ExplorateurdedocumentsCar"/>
    <w:rsid w:val="00406013"/>
    <w:rPr>
      <w:rFonts w:ascii="Tahoma" w:hAnsi="Tahoma"/>
      <w:sz w:val="16"/>
      <w:szCs w:val="16"/>
      <w:lang w:val="x-none" w:eastAsia="x-none"/>
    </w:rPr>
  </w:style>
  <w:style w:type="character" w:customStyle="1" w:styleId="ExplorateurdedocumentsCar">
    <w:name w:val="Explorateur de documents Car"/>
    <w:link w:val="Explorateurdedocuments"/>
    <w:rsid w:val="00406013"/>
    <w:rPr>
      <w:rFonts w:ascii="Tahoma" w:hAnsi="Tahoma" w:cs="Tahoma"/>
      <w:sz w:val="16"/>
      <w:szCs w:val="16"/>
    </w:rPr>
  </w:style>
  <w:style w:type="character" w:customStyle="1" w:styleId="Lignedetableau">
    <w:name w:val="Ligne de tableau"/>
    <w:uiPriority w:val="99"/>
    <w:rsid w:val="00360FAE"/>
    <w:rPr>
      <w:sz w:val="15"/>
      <w:szCs w:val="15"/>
    </w:rPr>
  </w:style>
  <w:style w:type="character" w:customStyle="1" w:styleId="Ligneimpaire">
    <w:name w:val="Ligne impaire"/>
    <w:uiPriority w:val="99"/>
    <w:rsid w:val="00360FAE"/>
    <w:rPr>
      <w:sz w:val="15"/>
      <w:szCs w:val="15"/>
    </w:rPr>
  </w:style>
  <w:style w:type="character" w:customStyle="1" w:styleId="En-ttedetableau">
    <w:name w:val="En-tête de tableau"/>
    <w:uiPriority w:val="99"/>
    <w:rsid w:val="00360FAE"/>
    <w:rPr>
      <w:b/>
      <w:bCs/>
      <w:sz w:val="14"/>
      <w:szCs w:val="14"/>
    </w:rPr>
  </w:style>
  <w:style w:type="paragraph" w:styleId="Lgende">
    <w:name w:val="caption"/>
    <w:basedOn w:val="Titre2"/>
    <w:next w:val="Normal"/>
    <w:link w:val="LgendeCar"/>
    <w:unhideWhenUsed/>
    <w:rsid w:val="000A060B"/>
  </w:style>
  <w:style w:type="paragraph" w:customStyle="1" w:styleId="level5">
    <w:name w:val="level5"/>
    <w:basedOn w:val="Normal"/>
    <w:link w:val="level5Car"/>
    <w:rsid w:val="00C90C6E"/>
    <w:pPr>
      <w:ind w:firstLine="709"/>
    </w:pPr>
    <w:rPr>
      <w:b/>
      <w:u w:val="single"/>
      <w:lang w:val="x-none" w:eastAsia="x-none"/>
    </w:rPr>
  </w:style>
  <w:style w:type="character" w:customStyle="1" w:styleId="level5Car">
    <w:name w:val="level5 Car"/>
    <w:link w:val="level5"/>
    <w:rsid w:val="00C90C6E"/>
    <w:rPr>
      <w:rFonts w:ascii="Calibri" w:hAnsi="Calibri"/>
      <w:b/>
      <w:sz w:val="24"/>
      <w:szCs w:val="24"/>
      <w:u w:val="single"/>
    </w:rPr>
  </w:style>
  <w:style w:type="paragraph" w:customStyle="1" w:styleId="Per-titre">
    <w:name w:val="Per-titre"/>
    <w:basedOn w:val="Normal"/>
    <w:link w:val="Per-titreCar"/>
    <w:rsid w:val="00682C2A"/>
    <w:pPr>
      <w:spacing w:after="240"/>
    </w:pPr>
    <w:rPr>
      <w:b/>
      <w:u w:val="single"/>
      <w:lang w:val="x-none" w:eastAsia="x-none"/>
    </w:rPr>
  </w:style>
  <w:style w:type="character" w:customStyle="1" w:styleId="Per-titreCar">
    <w:name w:val="Per-titre Car"/>
    <w:link w:val="Per-titre"/>
    <w:rsid w:val="00682C2A"/>
    <w:rPr>
      <w:rFonts w:ascii="Calibri" w:hAnsi="Calibri"/>
      <w:b/>
      <w:sz w:val="22"/>
      <w:szCs w:val="24"/>
      <w:u w:val="single"/>
      <w:lang w:val="x-none" w:eastAsia="x-none"/>
    </w:rPr>
  </w:style>
  <w:style w:type="character" w:customStyle="1" w:styleId="Titre1Car">
    <w:name w:val="Titre 1 Car"/>
    <w:link w:val="Titre1"/>
    <w:rsid w:val="00E60E76"/>
    <w:rPr>
      <w:rFonts w:ascii="Montserrat" w:hAnsi="Montserrat" w:cs="Calibri"/>
      <w:b/>
      <w:bCs/>
      <w:noProof/>
      <w:kern w:val="32"/>
      <w:szCs w:val="24"/>
      <w:lang w:eastAsia="x-none"/>
    </w:rPr>
  </w:style>
  <w:style w:type="character" w:customStyle="1" w:styleId="Titre5Car">
    <w:name w:val="Titre 5 Car"/>
    <w:link w:val="Titre5"/>
    <w:rsid w:val="0082345E"/>
    <w:rPr>
      <w:rFonts w:ascii="Arial" w:hAnsi="Arial"/>
      <w:sz w:val="22"/>
      <w:szCs w:val="22"/>
    </w:rPr>
  </w:style>
  <w:style w:type="character" w:customStyle="1" w:styleId="Titre3Car">
    <w:name w:val="Titre 3 Car"/>
    <w:link w:val="Titre3"/>
    <w:rsid w:val="00ED7448"/>
    <w:rPr>
      <w:rFonts w:ascii="Montserrat" w:hAnsi="Montserrat" w:cstheme="minorHAnsi"/>
      <w:b/>
      <w:bCs/>
      <w:szCs w:val="26"/>
      <w:lang w:val="x-none" w:eastAsia="x-none"/>
    </w:rPr>
  </w:style>
  <w:style w:type="numbering" w:customStyle="1" w:styleId="StyleAvecpuces">
    <w:name w:val="Style Avec puces"/>
    <w:basedOn w:val="Aucuneliste"/>
    <w:rsid w:val="0076312F"/>
    <w:pPr>
      <w:numPr>
        <w:numId w:val="3"/>
      </w:numPr>
    </w:pPr>
  </w:style>
  <w:style w:type="numbering" w:customStyle="1" w:styleId="StyleAvecpuces1">
    <w:name w:val="Style Avec puces1"/>
    <w:basedOn w:val="Aucuneliste"/>
    <w:rsid w:val="00FB38CE"/>
    <w:pPr>
      <w:numPr>
        <w:numId w:val="2"/>
      </w:numPr>
    </w:pPr>
  </w:style>
  <w:style w:type="character" w:customStyle="1" w:styleId="LgendeCar">
    <w:name w:val="Légende Car"/>
    <w:link w:val="Lgende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styleId="Lienhypertextesuivivisit">
    <w:name w:val="FollowedHyperlink"/>
    <w:uiPriority w:val="99"/>
    <w:unhideWhenUsed/>
    <w:rsid w:val="0004618F"/>
    <w:rPr>
      <w:color w:val="800080"/>
      <w:u w:val="single"/>
    </w:rPr>
  </w:style>
  <w:style w:type="paragraph" w:customStyle="1" w:styleId="xl63">
    <w:name w:val="xl63"/>
    <w:basedOn w:val="Normal"/>
    <w:rsid w:val="0004618F"/>
    <w:pP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4">
    <w:name w:val="xl64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5">
    <w:name w:val="xl65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6">
    <w:name w:val="xl66"/>
    <w:basedOn w:val="Normal"/>
    <w:rsid w:val="00262BFC"/>
    <w:pPr>
      <w:shd w:val="clear" w:color="000000" w:fill="FFFF00"/>
      <w:spacing w:before="100" w:beforeAutospacing="1" w:after="100" w:afterAutospacing="1"/>
      <w:jc w:val="left"/>
    </w:pPr>
    <w:rPr>
      <w:rFonts w:cs="Arial"/>
    </w:rPr>
  </w:style>
  <w:style w:type="paragraph" w:customStyle="1" w:styleId="xl67">
    <w:name w:val="xl67"/>
    <w:basedOn w:val="Normal"/>
    <w:rsid w:val="00262BFC"/>
    <w:pPr>
      <w:shd w:val="clear" w:color="000000" w:fill="DA9694"/>
      <w:spacing w:before="100" w:beforeAutospacing="1" w:after="100" w:afterAutospacing="1"/>
      <w:jc w:val="left"/>
    </w:pPr>
    <w:rPr>
      <w:rFonts w:cs="Arial"/>
    </w:rPr>
  </w:style>
  <w:style w:type="paragraph" w:customStyle="1" w:styleId="xl68">
    <w:name w:val="xl68"/>
    <w:basedOn w:val="Normal"/>
    <w:rsid w:val="00262BFC"/>
    <w:pPr>
      <w:shd w:val="clear" w:color="000000" w:fill="CCC0DA"/>
      <w:spacing w:before="100" w:beforeAutospacing="1" w:after="100" w:afterAutospacing="1"/>
      <w:jc w:val="left"/>
    </w:pPr>
    <w:rPr>
      <w:rFonts w:cs="Arial"/>
    </w:rPr>
  </w:style>
  <w:style w:type="paragraph" w:customStyle="1" w:styleId="xl69">
    <w:name w:val="xl69"/>
    <w:basedOn w:val="Normal"/>
    <w:rsid w:val="00262BFC"/>
    <w:pPr>
      <w:shd w:val="clear" w:color="000000" w:fill="B7DEE8"/>
      <w:spacing w:before="100" w:beforeAutospacing="1" w:after="100" w:afterAutospacing="1"/>
      <w:jc w:val="left"/>
    </w:pPr>
    <w:rPr>
      <w:rFonts w:cs="Arial"/>
    </w:rPr>
  </w:style>
  <w:style w:type="paragraph" w:customStyle="1" w:styleId="xl70">
    <w:name w:val="xl70"/>
    <w:basedOn w:val="Normal"/>
    <w:rsid w:val="00262BFC"/>
    <w:pPr>
      <w:shd w:val="clear" w:color="000000" w:fill="FCD5B4"/>
      <w:spacing w:before="100" w:beforeAutospacing="1" w:after="100" w:afterAutospacing="1"/>
      <w:jc w:val="left"/>
    </w:pPr>
    <w:rPr>
      <w:rFonts w:cs="Arial"/>
    </w:rPr>
  </w:style>
  <w:style w:type="paragraph" w:customStyle="1" w:styleId="xl71">
    <w:name w:val="xl7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2">
    <w:name w:val="xl72"/>
    <w:basedOn w:val="Normal"/>
    <w:rsid w:val="00262BFC"/>
    <w:pPr>
      <w:spacing w:before="100" w:beforeAutospacing="1" w:after="100" w:afterAutospacing="1"/>
      <w:jc w:val="center"/>
    </w:pPr>
    <w:rPr>
      <w:rFonts w:cs="Arial"/>
    </w:rPr>
  </w:style>
  <w:style w:type="paragraph" w:customStyle="1" w:styleId="xl73">
    <w:name w:val="xl7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xl74">
    <w:name w:val="xl74"/>
    <w:basedOn w:val="Normal"/>
    <w:rsid w:val="00262BFC"/>
    <w:pP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5">
    <w:name w:val="xl75"/>
    <w:basedOn w:val="Normal"/>
    <w:rsid w:val="00262BFC"/>
    <w:pP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6">
    <w:name w:val="xl7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7">
    <w:name w:val="xl77"/>
    <w:basedOn w:val="Normal"/>
    <w:rsid w:val="00262BFC"/>
    <w:pP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8">
    <w:name w:val="xl7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9">
    <w:name w:val="xl7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0">
    <w:name w:val="xl80"/>
    <w:basedOn w:val="Normal"/>
    <w:rsid w:val="00262BFC"/>
    <w:pP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1">
    <w:name w:val="xl8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2">
    <w:name w:val="xl82"/>
    <w:basedOn w:val="Normal"/>
    <w:rsid w:val="00262BFC"/>
    <w:pP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3">
    <w:name w:val="xl8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4">
    <w:name w:val="xl84"/>
    <w:basedOn w:val="Normal"/>
    <w:rsid w:val="00262BFC"/>
    <w:pP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5">
    <w:name w:val="xl85"/>
    <w:basedOn w:val="Normal"/>
    <w:rsid w:val="00262BFC"/>
    <w:pP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6">
    <w:name w:val="xl8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7">
    <w:name w:val="xl87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8">
    <w:name w:val="xl8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9">
    <w:name w:val="xl8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0">
    <w:name w:val="xl90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1">
    <w:name w:val="xl9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2">
    <w:name w:val="xl92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  <w:b/>
      <w:bCs/>
    </w:rPr>
  </w:style>
  <w:style w:type="character" w:styleId="Accentuation">
    <w:name w:val="Emphasis"/>
    <w:basedOn w:val="Policepardfaut"/>
    <w:uiPriority w:val="20"/>
    <w:rsid w:val="00B1291C"/>
    <w:rPr>
      <w:i/>
      <w:iCs/>
    </w:rPr>
  </w:style>
  <w:style w:type="paragraph" w:styleId="Rvision">
    <w:name w:val="Revision"/>
    <w:hidden/>
    <w:uiPriority w:val="99"/>
    <w:semiHidden/>
    <w:rsid w:val="006E75C2"/>
    <w:rPr>
      <w:rFonts w:ascii="Arial" w:hAnsi="Arial"/>
      <w:sz w:val="22"/>
      <w:szCs w:val="24"/>
    </w:rPr>
  </w:style>
  <w:style w:type="numbering" w:customStyle="1" w:styleId="Aucuneliste1">
    <w:name w:val="Aucune liste1"/>
    <w:next w:val="Aucuneliste"/>
    <w:uiPriority w:val="99"/>
    <w:semiHidden/>
    <w:unhideWhenUsed/>
    <w:rsid w:val="00425050"/>
  </w:style>
  <w:style w:type="paragraph" w:customStyle="1" w:styleId="figu">
    <w:name w:val="figu"/>
    <w:basedOn w:val="Lgende"/>
    <w:link w:val="figuCar"/>
    <w:rsid w:val="00425050"/>
    <w:pPr>
      <w:spacing w:before="120" w:after="120" w:line="276" w:lineRule="auto"/>
    </w:pPr>
    <w:rPr>
      <w:rFonts w:cs="Arial"/>
      <w:b w:val="0"/>
      <w:bCs w:val="0"/>
      <w:lang w:eastAsia="en-US"/>
    </w:rPr>
  </w:style>
  <w:style w:type="character" w:customStyle="1" w:styleId="figuCar">
    <w:name w:val="figu Car"/>
    <w:link w:val="figu"/>
    <w:rsid w:val="00425050"/>
    <w:rPr>
      <w:rFonts w:ascii="Montserrat" w:hAnsi="Montserrat" w:cs="Arial"/>
      <w:iCs/>
      <w:szCs w:val="28"/>
      <w:lang w:val="x-none" w:eastAsia="en-US"/>
    </w:rPr>
  </w:style>
  <w:style w:type="paragraph" w:customStyle="1" w:styleId="PCP">
    <w:name w:val="PCP"/>
    <w:basedOn w:val="Normal"/>
    <w:link w:val="PCPCar"/>
    <w:qFormat/>
    <w:rsid w:val="00425050"/>
    <w:pPr>
      <w:jc w:val="left"/>
    </w:pPr>
    <w:rPr>
      <w:rFonts w:ascii="Courier New" w:hAnsi="Courier New" w:cs="Courier New"/>
      <w:b/>
      <w:sz w:val="18"/>
      <w:szCs w:val="18"/>
      <w:lang w:eastAsia="en-US"/>
    </w:rPr>
  </w:style>
  <w:style w:type="character" w:customStyle="1" w:styleId="PCPCar">
    <w:name w:val="PCP Car"/>
    <w:basedOn w:val="Policepardfaut"/>
    <w:link w:val="PCP"/>
    <w:rsid w:val="00425050"/>
    <w:rPr>
      <w:rFonts w:ascii="Courier New" w:hAnsi="Courier New" w:cs="Courier New"/>
      <w:b/>
      <w:sz w:val="18"/>
      <w:szCs w:val="18"/>
      <w:lang w:eastAsia="en-US"/>
    </w:rPr>
  </w:style>
  <w:style w:type="paragraph" w:styleId="Titre">
    <w:name w:val="Title"/>
    <w:basedOn w:val="Normal"/>
    <w:next w:val="Normal"/>
    <w:link w:val="TitreCar"/>
    <w:uiPriority w:val="10"/>
    <w:rsid w:val="00425050"/>
    <w:pPr>
      <w:widowControl w:val="0"/>
      <w:autoSpaceDE w:val="0"/>
      <w:autoSpaceDN w:val="0"/>
      <w:adjustRightInd w:val="0"/>
      <w:spacing w:before="240" w:after="6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25050"/>
    <w:rPr>
      <w:rFonts w:ascii="Cambria" w:hAnsi="Cambria"/>
      <w:b/>
      <w:bCs/>
      <w:kern w:val="28"/>
      <w:sz w:val="32"/>
      <w:szCs w:val="32"/>
      <w:lang w:eastAsia="en-US"/>
    </w:rPr>
  </w:style>
  <w:style w:type="paragraph" w:customStyle="1" w:styleId="xl93">
    <w:name w:val="xl93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4">
    <w:name w:val="xl94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5">
    <w:name w:val="xl95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6">
    <w:name w:val="xl96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97">
    <w:name w:val="xl97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0">
    <w:name w:val="xl100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1">
    <w:name w:val="xl101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2">
    <w:name w:val="xl102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3">
    <w:name w:val="xl103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4">
    <w:name w:val="xl104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5">
    <w:name w:val="xl105"/>
    <w:basedOn w:val="Normal"/>
    <w:rsid w:val="0042505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6">
    <w:name w:val="xl106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07">
    <w:name w:val="xl107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6100"/>
    </w:rPr>
  </w:style>
  <w:style w:type="paragraph" w:customStyle="1" w:styleId="xl108">
    <w:name w:val="xl108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MS Sans Serif" w:hAnsi="MS Sans Serif"/>
      <w:szCs w:val="20"/>
    </w:rPr>
  </w:style>
  <w:style w:type="paragraph" w:customStyle="1" w:styleId="xl109">
    <w:name w:val="xl109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110">
    <w:name w:val="xl110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32"/>
      <w:szCs w:val="32"/>
    </w:rPr>
  </w:style>
  <w:style w:type="numbering" w:customStyle="1" w:styleId="Aucuneliste2">
    <w:name w:val="Aucune liste2"/>
    <w:next w:val="Aucuneliste"/>
    <w:uiPriority w:val="99"/>
    <w:semiHidden/>
    <w:unhideWhenUsed/>
    <w:rsid w:val="00A83B13"/>
  </w:style>
  <w:style w:type="character" w:styleId="Marquedecommentaire">
    <w:name w:val="annotation reference"/>
    <w:basedOn w:val="Policepardfaut"/>
    <w:rsid w:val="00134802"/>
    <w:rPr>
      <w:sz w:val="16"/>
      <w:szCs w:val="16"/>
    </w:rPr>
  </w:style>
  <w:style w:type="paragraph" w:styleId="Commentaire">
    <w:name w:val="annotation text"/>
    <w:basedOn w:val="Normal"/>
    <w:link w:val="CommentaireCar"/>
    <w:rsid w:val="00134802"/>
    <w:rPr>
      <w:szCs w:val="20"/>
    </w:rPr>
  </w:style>
  <w:style w:type="character" w:customStyle="1" w:styleId="CommentaireCar">
    <w:name w:val="Commentaire Car"/>
    <w:basedOn w:val="Policepardfaut"/>
    <w:link w:val="Commentaire"/>
    <w:rsid w:val="00134802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sid w:val="001348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134802"/>
    <w:rPr>
      <w:rFonts w:ascii="Arial" w:hAnsi="Arial"/>
      <w:b/>
      <w:bCs/>
    </w:rPr>
  </w:style>
  <w:style w:type="character" w:customStyle="1" w:styleId="Titre6Car">
    <w:name w:val="Titre 6 Car"/>
    <w:basedOn w:val="Policepardfaut"/>
    <w:link w:val="Titre6"/>
    <w:semiHidden/>
    <w:rsid w:val="00D249D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itre7Car">
    <w:name w:val="Titre 7 Car"/>
    <w:basedOn w:val="Policepardfaut"/>
    <w:link w:val="Titre7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</w:rPr>
  </w:style>
  <w:style w:type="character" w:customStyle="1" w:styleId="Titre8Car">
    <w:name w:val="Titre 8 Car"/>
    <w:basedOn w:val="Policepardfaut"/>
    <w:link w:val="Titre8"/>
    <w:semiHidden/>
    <w:rsid w:val="00D249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font5">
    <w:name w:val="font5"/>
    <w:basedOn w:val="Normal"/>
    <w:rsid w:val="00D249D4"/>
    <w:pPr>
      <w:spacing w:before="100" w:beforeAutospacing="1" w:after="100" w:afterAutospacing="1"/>
      <w:jc w:val="left"/>
    </w:pPr>
    <w:rPr>
      <w:rFonts w:ascii="Symbol" w:hAnsi="Symbol"/>
      <w:color w:val="000000"/>
      <w:szCs w:val="22"/>
    </w:rPr>
  </w:style>
  <w:style w:type="paragraph" w:customStyle="1" w:styleId="font6">
    <w:name w:val="font6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customStyle="1" w:styleId="font7">
    <w:name w:val="font7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styleId="Sous-titre">
    <w:name w:val="Subtitle"/>
    <w:basedOn w:val="Normal"/>
    <w:next w:val="Normal"/>
    <w:link w:val="Sous-titreCar"/>
    <w:rsid w:val="00682C2A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682C2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En-tteCar">
    <w:name w:val="En-tête Car"/>
    <w:basedOn w:val="Policepardfaut"/>
    <w:link w:val="En-tte"/>
    <w:rsid w:val="005620ED"/>
    <w:rPr>
      <w:rFonts w:ascii="Arial" w:hAnsi="Arial"/>
      <w:b/>
      <w:szCs w:val="24"/>
    </w:rPr>
  </w:style>
  <w:style w:type="character" w:customStyle="1" w:styleId="PieddepageCar">
    <w:name w:val="Pied de page Car"/>
    <w:basedOn w:val="Policepardfaut"/>
    <w:link w:val="Pieddepage"/>
    <w:rsid w:val="005620ED"/>
    <w:rPr>
      <w:rFonts w:ascii="Arial" w:hAnsi="Arial"/>
      <w:szCs w:val="24"/>
    </w:rPr>
  </w:style>
  <w:style w:type="paragraph" w:customStyle="1" w:styleId="xl111">
    <w:name w:val="xl111"/>
    <w:basedOn w:val="Normal"/>
    <w:rsid w:val="005620ED"/>
    <w:pPr>
      <w:shd w:val="clear" w:color="000000" w:fill="DCE6F1"/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112">
    <w:name w:val="xl112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3">
    <w:name w:val="xl113"/>
    <w:basedOn w:val="Normal"/>
    <w:rsid w:val="005620ED"/>
    <w:pPr>
      <w:pBdr>
        <w:left w:val="single" w:sz="12" w:space="0" w:color="auto"/>
        <w:right w:val="single" w:sz="12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4">
    <w:name w:val="xl114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</w:rPr>
  </w:style>
  <w:style w:type="paragraph" w:customStyle="1" w:styleId="xl115">
    <w:name w:val="xl11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16">
    <w:name w:val="xl11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7">
    <w:name w:val="xl11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8">
    <w:name w:val="xl118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00FF"/>
      <w:szCs w:val="20"/>
    </w:rPr>
  </w:style>
  <w:style w:type="paragraph" w:customStyle="1" w:styleId="xl119">
    <w:name w:val="xl119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0">
    <w:name w:val="xl120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1">
    <w:name w:val="xl121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2">
    <w:name w:val="xl122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3">
    <w:name w:val="xl123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4">
    <w:name w:val="xl124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5">
    <w:name w:val="xl125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6">
    <w:name w:val="xl12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7">
    <w:name w:val="xl12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DCDB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8">
    <w:name w:val="xl128"/>
    <w:basedOn w:val="Normal"/>
    <w:rsid w:val="005620E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29">
    <w:name w:val="xl129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0">
    <w:name w:val="xl130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1">
    <w:name w:val="xl131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szCs w:val="20"/>
    </w:rPr>
  </w:style>
  <w:style w:type="paragraph" w:customStyle="1" w:styleId="xl132">
    <w:name w:val="xl132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3">
    <w:name w:val="xl133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4">
    <w:name w:val="xl134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5">
    <w:name w:val="xl13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6">
    <w:name w:val="xl136"/>
    <w:basedOn w:val="Normal"/>
    <w:rsid w:val="005620E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7">
    <w:name w:val="xl137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38">
    <w:name w:val="xl138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9">
    <w:name w:val="xl139"/>
    <w:basedOn w:val="Normal"/>
    <w:rsid w:val="005620ED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FigureTitle">
    <w:name w:val="Figure Title"/>
    <w:basedOn w:val="Normal"/>
    <w:link w:val="FigureTitleCar"/>
    <w:rsid w:val="005620ED"/>
    <w:pPr>
      <w:jc w:val="center"/>
    </w:pPr>
    <w:rPr>
      <w:b/>
      <w:bCs/>
      <w:lang w:val="fr-CA" w:eastAsia="x-none"/>
    </w:rPr>
  </w:style>
  <w:style w:type="character" w:customStyle="1" w:styleId="FigureTitleCar">
    <w:name w:val="Figure Title Car"/>
    <w:basedOn w:val="Policepardfaut"/>
    <w:link w:val="FigureTitle"/>
    <w:rsid w:val="005620ED"/>
    <w:rPr>
      <w:rFonts w:ascii="Arial" w:hAnsi="Arial"/>
      <w:b/>
      <w:bCs/>
      <w:sz w:val="22"/>
      <w:szCs w:val="24"/>
      <w:lang w:val="fr-CA" w:eastAsia="x-none"/>
    </w:rPr>
  </w:style>
  <w:style w:type="paragraph" w:customStyle="1" w:styleId="msonormal0">
    <w:name w:val="msonormal"/>
    <w:basedOn w:val="Normal"/>
    <w:rsid w:val="003815D3"/>
    <w:pPr>
      <w:spacing w:before="100" w:beforeAutospacing="1" w:after="100" w:afterAutospacing="1"/>
      <w:jc w:val="left"/>
    </w:pPr>
    <w:rPr>
      <w:rFonts w:ascii="Times New Roman" w:hAnsi="Times New Roman"/>
      <w:lang w:bidi="km-KH"/>
    </w:rPr>
  </w:style>
  <w:style w:type="paragraph" w:customStyle="1" w:styleId="StylePremireligne058cmAvant6ptAprs6pt">
    <w:name w:val="Style Première ligne : 058 cm Avant : 6 pt Après : 6 pt"/>
    <w:basedOn w:val="Normal"/>
    <w:rsid w:val="00117AF1"/>
    <w:pPr>
      <w:ind w:firstLine="330"/>
    </w:pPr>
    <w:rPr>
      <w:szCs w:val="20"/>
    </w:rPr>
  </w:style>
  <w:style w:type="paragraph" w:customStyle="1" w:styleId="NAveces">
    <w:name w:val="N Avec es"/>
    <w:basedOn w:val="Normal"/>
    <w:qFormat/>
    <w:rsid w:val="00F70E5D"/>
    <w:pPr>
      <w:spacing w:before="120" w:after="120"/>
      <w:contextualSpacing w:val="0"/>
      <w:jc w:val="left"/>
    </w:pPr>
  </w:style>
  <w:style w:type="paragraph" w:styleId="NormalWeb">
    <w:name w:val="Normal (Web)"/>
    <w:basedOn w:val="Normal"/>
    <w:uiPriority w:val="99"/>
    <w:unhideWhenUsed/>
    <w:rsid w:val="000208A6"/>
    <w:pPr>
      <w:spacing w:before="100" w:beforeAutospacing="1" w:after="100" w:afterAutospacing="1"/>
      <w:contextualSpacing w:val="0"/>
      <w:jc w:val="left"/>
    </w:pPr>
    <w:rPr>
      <w:rFonts w:ascii="Times New Roman" w:eastAsiaTheme="minorHAnsi" w:hAnsi="Times New Roman" w:cs="Times New Roma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7477A"/>
    <w:rPr>
      <w:rFonts w:ascii="Calibri" w:hAnsi="Calibri" w:cstheme="minorHAnsi"/>
      <w:sz w:val="24"/>
      <w:szCs w:val="24"/>
    </w:rPr>
  </w:style>
  <w:style w:type="character" w:customStyle="1" w:styleId="corrected-phrasedisplayed-text">
    <w:name w:val="corrected-phrase__displayed-text"/>
    <w:basedOn w:val="Policepardfaut"/>
    <w:rsid w:val="00730B05"/>
  </w:style>
  <w:style w:type="paragraph" w:styleId="Corpsdetexte">
    <w:name w:val="Body Text"/>
    <w:basedOn w:val="Normal"/>
    <w:link w:val="CorpsdetexteCar"/>
    <w:rsid w:val="006037FB"/>
    <w:pPr>
      <w:spacing w:before="4000"/>
      <w:contextualSpacing w:val="0"/>
    </w:pPr>
    <w:rPr>
      <w:rFonts w:cs="Times New Roman"/>
      <w:sz w:val="16"/>
    </w:rPr>
  </w:style>
  <w:style w:type="character" w:customStyle="1" w:styleId="CorpsdetexteCar">
    <w:name w:val="Corps de texte Car"/>
    <w:basedOn w:val="Policepardfaut"/>
    <w:link w:val="Corpsdetexte"/>
    <w:rsid w:val="006037FB"/>
    <w:rPr>
      <w:rFonts w:ascii="Montserrat" w:hAnsi="Montserrat"/>
      <w:sz w:val="16"/>
      <w:szCs w:val="24"/>
    </w:rPr>
  </w:style>
  <w:style w:type="character" w:styleId="lev">
    <w:name w:val="Strong"/>
    <w:basedOn w:val="Policepardfaut"/>
    <w:uiPriority w:val="22"/>
    <w:qFormat/>
    <w:rsid w:val="006037FB"/>
    <w:rPr>
      <w:b/>
      <w:bCs/>
    </w:rPr>
  </w:style>
  <w:style w:type="numbering" w:customStyle="1" w:styleId="Aucuneliste3">
    <w:name w:val="Aucune liste3"/>
    <w:next w:val="Aucuneliste"/>
    <w:uiPriority w:val="99"/>
    <w:semiHidden/>
    <w:unhideWhenUsed/>
    <w:rsid w:val="006037FB"/>
  </w:style>
  <w:style w:type="numbering" w:customStyle="1" w:styleId="Aucuneliste11">
    <w:name w:val="Aucune liste11"/>
    <w:next w:val="Aucuneliste"/>
    <w:uiPriority w:val="99"/>
    <w:semiHidden/>
    <w:unhideWhenUsed/>
    <w:rsid w:val="006037FB"/>
  </w:style>
  <w:style w:type="numbering" w:customStyle="1" w:styleId="Aucuneliste21">
    <w:name w:val="Aucune liste21"/>
    <w:next w:val="Aucuneliste"/>
    <w:uiPriority w:val="99"/>
    <w:semiHidden/>
    <w:unhideWhenUsed/>
    <w:rsid w:val="006037FB"/>
  </w:style>
  <w:style w:type="table" w:styleId="Grilledetableauclaire">
    <w:name w:val="Grid Table Light"/>
    <w:basedOn w:val="TableauNormal"/>
    <w:uiPriority w:val="40"/>
    <w:rsid w:val="006037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ziou\Documents\Mod&#232;les%20Office%20personnalis&#233;s\FOR%2038%20G%20-%20Folios%20Word%20livrables%20&#233;tud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7E0525FCDB84E73BB76AF64D9329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9450A6-3F7B-4715-91BB-8E1D2F908881}"/>
      </w:docPartPr>
      <w:docPartBody>
        <w:p w:rsidR="00CA4264" w:rsidRDefault="00CA4264">
          <w:pPr>
            <w:pStyle w:val="07E0525FCDB84E73BB76AF64D9329ADB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AFEA3F03B057479B9E5119DD4EEF8B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FB5064-C078-48AB-9DB6-6D7B46A41628}"/>
      </w:docPartPr>
      <w:docPartBody>
        <w:p w:rsidR="00CA4264" w:rsidRDefault="00CA4264">
          <w:pPr>
            <w:pStyle w:val="AFEA3F03B057479B9E5119DD4EEF8B63"/>
          </w:pPr>
          <w:r w:rsidRPr="00894C9B">
            <w:rPr>
              <w:rStyle w:val="Textedelespacerserv"/>
            </w:rPr>
            <w:t>[Mots clés ]</w:t>
          </w:r>
        </w:p>
      </w:docPartBody>
    </w:docPart>
    <w:docPart>
      <w:docPartPr>
        <w:name w:val="37E2D11E7B2447CEB2AD244E8E9FD9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91F35-C198-47E7-8877-9B0575D5C396}"/>
      </w:docPartPr>
      <w:docPartBody>
        <w:p w:rsidR="00CA4264" w:rsidRDefault="00CA4264">
          <w:pPr>
            <w:pStyle w:val="37E2D11E7B2447CEB2AD244E8E9FD914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EB47163AEA8A48489446CE510F639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F6FB1-99BD-4274-9C52-2AA4DC8EE5AA}"/>
      </w:docPartPr>
      <w:docPartBody>
        <w:p w:rsidR="00CA4264" w:rsidRDefault="00CA4264">
          <w:pPr>
            <w:pStyle w:val="EB47163AEA8A48489446CE510F639BF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B6701DE7BD8E4C7BB70A2ED70B578B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0472EC-6213-420E-8886-957E74A8279D}"/>
      </w:docPartPr>
      <w:docPartBody>
        <w:p w:rsidR="00CA4264" w:rsidRDefault="00CA4264">
          <w:pPr>
            <w:pStyle w:val="B6701DE7BD8E4C7BB70A2ED70B578BA9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8A9672B7D76440C9BCE97058C3010A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9DA54-B5E4-4AD2-8754-3C0356017539}"/>
      </w:docPartPr>
      <w:docPartBody>
        <w:p w:rsidR="00CA4264" w:rsidRDefault="00CA4264">
          <w:pPr>
            <w:pStyle w:val="8A9672B7D76440C9BCE97058C3010A85"/>
          </w:pPr>
          <w:r w:rsidRPr="00DA13B6">
            <w:rPr>
              <w:rStyle w:val="Textedelespacerserv"/>
            </w:rPr>
            <w:t>[Titre ]</w:t>
          </w:r>
        </w:p>
      </w:docPartBody>
    </w:docPart>
    <w:docPart>
      <w:docPartPr>
        <w:name w:val="DC1A8407E7D74A2E99B87929217422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EB378-E086-4F1E-919E-57BCE493F1B0}"/>
      </w:docPartPr>
      <w:docPartBody>
        <w:p w:rsidR="00CA4264" w:rsidRDefault="00CA4264">
          <w:pPr>
            <w:pStyle w:val="DC1A8407E7D74A2E99B87929217422F1"/>
          </w:pPr>
          <w:r w:rsidRPr="002B3D77">
            <w:rPr>
              <w:rStyle w:val="Textedelespacerserv"/>
            </w:rPr>
            <w:t>[Objet ]</w:t>
          </w:r>
        </w:p>
      </w:docPartBody>
    </w:docPart>
    <w:docPart>
      <w:docPartPr>
        <w:name w:val="497F9C4013F3424E9209489E0543D6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D83A5-A10F-4AB7-9FA8-9C3A697F18A2}"/>
      </w:docPartPr>
      <w:docPartBody>
        <w:p w:rsidR="00CA4264" w:rsidRDefault="00CA4264">
          <w:pPr>
            <w:pStyle w:val="497F9C4013F3424E9209489E0543D66F"/>
          </w:pPr>
          <w:r w:rsidRPr="007D6F3A">
            <w:rPr>
              <w:rStyle w:val="Textedelespacerserv"/>
            </w:rPr>
            <w:t>[Titre ]</w:t>
          </w:r>
        </w:p>
      </w:docPartBody>
    </w:docPart>
    <w:docPart>
      <w:docPartPr>
        <w:name w:val="C821CADE86134E529D526081D564E9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0DE61-3B37-46DF-93BD-04A03F520587}"/>
      </w:docPartPr>
      <w:docPartBody>
        <w:p w:rsidR="00CA4264" w:rsidRDefault="00CA4264">
          <w:pPr>
            <w:pStyle w:val="C821CADE86134E529D526081D564E913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8E6AAB90EDEC44DD9EB084FE426386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681742-F3B5-4FE6-9E72-2A081D38D018}"/>
      </w:docPartPr>
      <w:docPartBody>
        <w:p w:rsidR="00CA4264" w:rsidRDefault="00CA4264">
          <w:pPr>
            <w:pStyle w:val="8E6AAB90EDEC44DD9EB084FE42638621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B05DF715F8FF4843B1F70A7FBB741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5CA1F-C3FD-4318-8308-DF7A2B493D84}"/>
      </w:docPartPr>
      <w:docPartBody>
        <w:p w:rsidR="00CA4264" w:rsidRDefault="00CA4264">
          <w:pPr>
            <w:pStyle w:val="B05DF715F8FF4843B1F70A7FBB7418EA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3674F1DC775B4368A0962ED86E95E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0ED1B7-656F-4067-9225-539D51CB0BFC}"/>
      </w:docPartPr>
      <w:docPartBody>
        <w:p w:rsidR="00CA4264" w:rsidRDefault="00CA4264">
          <w:pPr>
            <w:pStyle w:val="3674F1DC775B4368A0962ED86E95E4AB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6C549046A677489FA0C0EBE1CFB304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5953B4-CE4E-437E-9EDA-4D58C531C236}"/>
      </w:docPartPr>
      <w:docPartBody>
        <w:p w:rsidR="00CA4264" w:rsidRDefault="00CA4264">
          <w:pPr>
            <w:pStyle w:val="6C549046A677489FA0C0EBE1CFB304C4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2329643A9E84450DBF5C817AEA6823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A3CA2-20EC-4B8A-9DBC-9D39BE902B3D}"/>
      </w:docPartPr>
      <w:docPartBody>
        <w:p w:rsidR="00CA4264" w:rsidRDefault="00CA4264">
          <w:pPr>
            <w:pStyle w:val="2329643A9E84450DBF5C817AEA68230E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D8B36EED891A4D7FA16623E928BD6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A3A87-517D-43AC-BEF4-8E85736C7F64}"/>
      </w:docPartPr>
      <w:docPartBody>
        <w:p w:rsidR="00CA4264" w:rsidRDefault="00CA4264">
          <w:pPr>
            <w:pStyle w:val="D8B36EED891A4D7FA16623E928BD6526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9FA5A21295E64E2A866308F22F1DE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1FD694-1D16-4F7A-AEFA-5A4ED00B5888}"/>
      </w:docPartPr>
      <w:docPartBody>
        <w:p w:rsidR="00CA4264" w:rsidRDefault="00CA4264">
          <w:pPr>
            <w:pStyle w:val="9FA5A21295E64E2A866308F22F1DECD7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FC2C035C00324AAAA28E73E276D496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24416E-F43D-473B-B4FD-2B8412CCE656}"/>
      </w:docPartPr>
      <w:docPartBody>
        <w:p w:rsidR="00CA4264" w:rsidRDefault="00CA4264">
          <w:pPr>
            <w:pStyle w:val="FC2C035C00324AAAA28E73E276D4960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31162B24C89940A4A5FF325284E5F9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11611B-4472-4944-9599-F560C40D43EB}"/>
      </w:docPartPr>
      <w:docPartBody>
        <w:p w:rsidR="00080557" w:rsidRDefault="007116E4" w:rsidP="007116E4">
          <w:pPr>
            <w:pStyle w:val="31162B24C89940A4A5FF325284E5F906"/>
          </w:pPr>
          <w:r w:rsidRPr="00301FED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64"/>
    <w:rsid w:val="000527FB"/>
    <w:rsid w:val="00080557"/>
    <w:rsid w:val="00086839"/>
    <w:rsid w:val="000B24EE"/>
    <w:rsid w:val="000B4748"/>
    <w:rsid w:val="001022AE"/>
    <w:rsid w:val="00121A53"/>
    <w:rsid w:val="002A669E"/>
    <w:rsid w:val="002F5194"/>
    <w:rsid w:val="00335FDA"/>
    <w:rsid w:val="00336706"/>
    <w:rsid w:val="00361021"/>
    <w:rsid w:val="00381CAF"/>
    <w:rsid w:val="003E2FE7"/>
    <w:rsid w:val="003F0066"/>
    <w:rsid w:val="00436C9C"/>
    <w:rsid w:val="00460102"/>
    <w:rsid w:val="00490876"/>
    <w:rsid w:val="004E7C3A"/>
    <w:rsid w:val="00522A0F"/>
    <w:rsid w:val="0058670B"/>
    <w:rsid w:val="005E38E1"/>
    <w:rsid w:val="006F2ADE"/>
    <w:rsid w:val="007116E4"/>
    <w:rsid w:val="007A4E98"/>
    <w:rsid w:val="007B5194"/>
    <w:rsid w:val="007E5E60"/>
    <w:rsid w:val="008139A5"/>
    <w:rsid w:val="00887C78"/>
    <w:rsid w:val="008D6E5D"/>
    <w:rsid w:val="00A611D0"/>
    <w:rsid w:val="00AF6039"/>
    <w:rsid w:val="00B21505"/>
    <w:rsid w:val="00B57C97"/>
    <w:rsid w:val="00B849A9"/>
    <w:rsid w:val="00BB7E9E"/>
    <w:rsid w:val="00BC67BA"/>
    <w:rsid w:val="00C8292F"/>
    <w:rsid w:val="00CA4264"/>
    <w:rsid w:val="00CF441F"/>
    <w:rsid w:val="00D8465E"/>
    <w:rsid w:val="00DD53FA"/>
    <w:rsid w:val="00E868AA"/>
    <w:rsid w:val="00EC3ED0"/>
    <w:rsid w:val="00EE2B8E"/>
    <w:rsid w:val="00F6006D"/>
    <w:rsid w:val="00F8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7116E4"/>
    <w:rPr>
      <w:color w:val="808080"/>
    </w:rPr>
  </w:style>
  <w:style w:type="paragraph" w:customStyle="1" w:styleId="07E0525FCDB84E73BB76AF64D9329ADB">
    <w:name w:val="07E0525FCDB84E73BB76AF64D9329ADB"/>
  </w:style>
  <w:style w:type="paragraph" w:customStyle="1" w:styleId="AFEA3F03B057479B9E5119DD4EEF8B63">
    <w:name w:val="AFEA3F03B057479B9E5119DD4EEF8B63"/>
  </w:style>
  <w:style w:type="paragraph" w:customStyle="1" w:styleId="37E2D11E7B2447CEB2AD244E8E9FD914">
    <w:name w:val="37E2D11E7B2447CEB2AD244E8E9FD914"/>
  </w:style>
  <w:style w:type="paragraph" w:customStyle="1" w:styleId="EB47163AEA8A48489446CE510F639BFB">
    <w:name w:val="EB47163AEA8A48489446CE510F639BFB"/>
  </w:style>
  <w:style w:type="paragraph" w:customStyle="1" w:styleId="B6701DE7BD8E4C7BB70A2ED70B578BA9">
    <w:name w:val="B6701DE7BD8E4C7BB70A2ED70B578BA9"/>
  </w:style>
  <w:style w:type="paragraph" w:customStyle="1" w:styleId="8A9672B7D76440C9BCE97058C3010A85">
    <w:name w:val="8A9672B7D76440C9BCE97058C3010A85"/>
  </w:style>
  <w:style w:type="paragraph" w:customStyle="1" w:styleId="DC1A8407E7D74A2E99B87929217422F1">
    <w:name w:val="DC1A8407E7D74A2E99B87929217422F1"/>
  </w:style>
  <w:style w:type="paragraph" w:customStyle="1" w:styleId="497F9C4013F3424E9209489E0543D66F">
    <w:name w:val="497F9C4013F3424E9209489E0543D66F"/>
  </w:style>
  <w:style w:type="paragraph" w:customStyle="1" w:styleId="C821CADE86134E529D526081D564E913">
    <w:name w:val="C821CADE86134E529D526081D564E913"/>
  </w:style>
  <w:style w:type="paragraph" w:customStyle="1" w:styleId="8E6AAB90EDEC44DD9EB084FE42638621">
    <w:name w:val="8E6AAB90EDEC44DD9EB084FE42638621"/>
  </w:style>
  <w:style w:type="paragraph" w:customStyle="1" w:styleId="B05DF715F8FF4843B1F70A7FBB7418EA">
    <w:name w:val="B05DF715F8FF4843B1F70A7FBB7418EA"/>
  </w:style>
  <w:style w:type="paragraph" w:customStyle="1" w:styleId="3674F1DC775B4368A0962ED86E95E4AB">
    <w:name w:val="3674F1DC775B4368A0962ED86E95E4AB"/>
  </w:style>
  <w:style w:type="paragraph" w:customStyle="1" w:styleId="6C549046A677489FA0C0EBE1CFB304C4">
    <w:name w:val="6C549046A677489FA0C0EBE1CFB304C4"/>
  </w:style>
  <w:style w:type="paragraph" w:customStyle="1" w:styleId="2329643A9E84450DBF5C817AEA68230E">
    <w:name w:val="2329643A9E84450DBF5C817AEA68230E"/>
  </w:style>
  <w:style w:type="paragraph" w:customStyle="1" w:styleId="D8B36EED891A4D7FA16623E928BD6526">
    <w:name w:val="D8B36EED891A4D7FA16623E928BD6526"/>
  </w:style>
  <w:style w:type="paragraph" w:customStyle="1" w:styleId="9FA5A21295E64E2A866308F22F1DECD7">
    <w:name w:val="9FA5A21295E64E2A866308F22F1DECD7"/>
  </w:style>
  <w:style w:type="paragraph" w:customStyle="1" w:styleId="FC2C035C00324AAAA28E73E276D4960B">
    <w:name w:val="FC2C035C00324AAAA28E73E276D4960B"/>
  </w:style>
  <w:style w:type="paragraph" w:customStyle="1" w:styleId="31162B24C89940A4A5FF325284E5F906">
    <w:name w:val="31162B24C89940A4A5FF325284E5F906"/>
    <w:rsid w:val="007116E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2025-05-15T00:00:00</PublishDate>
  <Abstract>t3</Abstract>
  <CompanyAddress>GROUPE RENAULT</CompanyAddress>
  <CompanyPhone>Commande N1252</CompanyPhone>
  <CompanyFax/>
  <CompanyEmail>t1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6013-594A-4824-8BFF-7F4B3CD0F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 38 G - Folios Word livrables études.dotx</Template>
  <TotalTime>39</TotalTime>
  <Pages>7</Pages>
  <Words>526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{{zone}} – {{sujet}}</vt:lpstr>
    </vt:vector>
  </TitlesOfParts>
  <Manager>Client - Responsable</Manager>
  <Company>CTICM</Company>
  <LinksUpToDate>false</LinksUpToDate>
  <CharactersWithSpaces>3417</CharactersWithSpaces>
  <SharedDoc>false</SharedDoc>
  <HLinks>
    <vt:vector size="174" baseType="variant">
      <vt:variant>
        <vt:i4>1900600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_Toc348107381</vt:lpwstr>
      </vt:variant>
      <vt:variant>
        <vt:i4>1900600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_Toc348107380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_Toc348107379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_Toc348107378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_Toc348107377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_Toc348107376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_Toc348107375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_Toc348107374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_Toc348107373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_Toc348107372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_Toc348107371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_Toc348107370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_Toc348107369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_Toc348107368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_Toc348107367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_Toc348107366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_Toc348107365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_Toc348107364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_Toc348107363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_Toc348107362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_Toc348107361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_Toc348107360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_Toc348107359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_Toc348107358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_Toc348107357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_Toc348107356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_Toc348107355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_Toc348107354</vt:lpwstr>
      </vt:variant>
      <vt:variant>
        <vt:i4>7012446</vt:i4>
      </vt:variant>
      <vt:variant>
        <vt:i4>29771</vt:i4>
      </vt:variant>
      <vt:variant>
        <vt:i4>1049</vt:i4>
      </vt:variant>
      <vt:variant>
        <vt:i4>1</vt:i4>
      </vt:variant>
      <vt:variant>
        <vt:lpwstr>cid:image001.png@01CE0394.3C5E4FE0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{{zone}} – {{sujet}}</dc:title>
  <dc:subject>{{SITE}}</dc:subject>
  <dc:creator>BiM</dc:creator>
  <cp:keywords>Cde n°4204301961 du 18/12/2024</cp:keywords>
  <dc:description/>
  <cp:lastModifiedBy>Bilel MZIOU</cp:lastModifiedBy>
  <cp:revision>17</cp:revision>
  <cp:lastPrinted>2025-04-01T15:54:00Z</cp:lastPrinted>
  <dcterms:created xsi:type="dcterms:W3CDTF">2025-05-16T14:05:00Z</dcterms:created>
  <dcterms:modified xsi:type="dcterms:W3CDTF">2025-05-16T15:17:00Z</dcterms:modified>
  <cp:category>DE / ETUDE-01809 / 011</cp:category>
  <cp:contentStatus>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Date">
    <vt:lpwstr>2018-12-20T00:00:00</vt:lpwstr>
  </property>
</Properties>
</file>